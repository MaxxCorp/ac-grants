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4327F8" w14:textId="77777777" w:rsidR="004F2039" w:rsidRDefault="004F2039" w:rsidP="004F2039"/>
    <w:tbl>
      <w:tblPr>
        <w:tblW w:w="0" w:type="auto"/>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59"/>
        <w:gridCol w:w="7087"/>
        <w:gridCol w:w="1559"/>
      </w:tblGrid>
      <w:tr w:rsidR="00CA57CC" w:rsidRPr="004F2039" w14:paraId="49A5031C" w14:textId="77777777" w:rsidTr="00CA57CC">
        <w:trPr>
          <w:trHeight w:val="1058"/>
        </w:trPr>
        <w:tc>
          <w:tcPr>
            <w:tcW w:w="1559" w:type="dxa"/>
            <w:tcBorders>
              <w:top w:val="single" w:sz="4" w:space="0" w:color="auto"/>
              <w:left w:val="single" w:sz="4" w:space="0" w:color="auto"/>
              <w:bottom w:val="single" w:sz="4" w:space="0" w:color="auto"/>
              <w:right w:val="single" w:sz="4" w:space="0" w:color="auto"/>
            </w:tcBorders>
            <w:hideMark/>
          </w:tcPr>
          <w:p w14:paraId="2461403F" w14:textId="77777777" w:rsidR="00AC74C6" w:rsidRPr="00D84BEA" w:rsidRDefault="00EE45A3" w:rsidP="006009F1">
            <w:pPr>
              <w:rPr>
                <w:b/>
                <w:sz w:val="28"/>
                <w:szCs w:val="28"/>
              </w:rPr>
            </w:pPr>
            <w:proofErr w:type="spellStart"/>
            <w:r>
              <w:rPr>
                <w:b/>
                <w:sz w:val="28"/>
                <w:szCs w:val="28"/>
              </w:rPr>
              <w:t>T</w:t>
            </w:r>
            <w:r w:rsidR="007933C6">
              <w:rPr>
                <w:b/>
                <w:sz w:val="28"/>
                <w:szCs w:val="28"/>
              </w:rPr>
              <w:t>a</w:t>
            </w:r>
            <w:r>
              <w:rPr>
                <w:b/>
                <w:sz w:val="28"/>
                <w:szCs w:val="28"/>
              </w:rPr>
              <w:t>AM</w:t>
            </w:r>
            <w:proofErr w:type="spellEnd"/>
          </w:p>
          <w:p w14:paraId="41EA6616" w14:textId="77777777" w:rsidR="005D5AFA" w:rsidRDefault="00674D64" w:rsidP="00674D64">
            <w:pPr>
              <w:rPr>
                <w:szCs w:val="22"/>
              </w:rPr>
            </w:pPr>
            <w:r w:rsidRPr="00E34E8A">
              <w:rPr>
                <w:szCs w:val="22"/>
              </w:rPr>
              <w:t>Antrag vom:</w:t>
            </w:r>
          </w:p>
          <w:p w14:paraId="585B327B" w14:textId="77777777" w:rsidR="00D46C64" w:rsidRPr="009204EE" w:rsidRDefault="00D46C64" w:rsidP="00674D64">
            <w:pPr>
              <w:rPr>
                <w:szCs w:val="22"/>
              </w:rPr>
            </w:pPr>
            <w:r>
              <w:rPr>
                <w:szCs w:val="22"/>
              </w:rPr>
              <w:t>&lt;&gt;</w:t>
            </w:r>
          </w:p>
        </w:tc>
        <w:tc>
          <w:tcPr>
            <w:tcW w:w="7087" w:type="dxa"/>
            <w:tcBorders>
              <w:top w:val="single" w:sz="4" w:space="0" w:color="auto"/>
              <w:left w:val="single" w:sz="4" w:space="0" w:color="auto"/>
              <w:bottom w:val="single" w:sz="4" w:space="0" w:color="auto"/>
              <w:right w:val="single" w:sz="4" w:space="0" w:color="auto"/>
            </w:tcBorders>
            <w:hideMark/>
          </w:tcPr>
          <w:p w14:paraId="3DAC8661" w14:textId="79A88ECB" w:rsidR="005D5AFA" w:rsidRPr="004F2039" w:rsidRDefault="005D5AFA" w:rsidP="00CA57CC">
            <w:pPr>
              <w:jc w:val="center"/>
            </w:pPr>
          </w:p>
        </w:tc>
        <w:tc>
          <w:tcPr>
            <w:tcW w:w="1559" w:type="dxa"/>
            <w:tcBorders>
              <w:top w:val="single" w:sz="4" w:space="0" w:color="auto"/>
              <w:left w:val="single" w:sz="4" w:space="0" w:color="auto"/>
              <w:bottom w:val="single" w:sz="4" w:space="0" w:color="auto"/>
              <w:right w:val="single" w:sz="4" w:space="0" w:color="auto"/>
            </w:tcBorders>
            <w:hideMark/>
          </w:tcPr>
          <w:p w14:paraId="1EAC0E15" w14:textId="77777777" w:rsidR="005D5AFA" w:rsidRPr="004F2039" w:rsidRDefault="005D5AFA" w:rsidP="004F2039">
            <w:pPr>
              <w:rPr>
                <w:b/>
              </w:rPr>
            </w:pPr>
            <w:r w:rsidRPr="009204EE">
              <w:rPr>
                <w:b/>
                <w:color w:val="FF0000"/>
              </w:rPr>
              <w:t>Raum für Matrixcode</w:t>
            </w:r>
          </w:p>
        </w:tc>
      </w:tr>
    </w:tbl>
    <w:p w14:paraId="5A752DF3" w14:textId="77777777" w:rsidR="005D5AFA" w:rsidRPr="004F2039" w:rsidRDefault="005D5AFA" w:rsidP="004F2039">
      <w:pPr>
        <w:rPr>
          <w:b/>
        </w:rPr>
      </w:pPr>
    </w:p>
    <w:p w14:paraId="5C70A8E1" w14:textId="77777777" w:rsidR="005D5AFA" w:rsidRDefault="005D5AFA" w:rsidP="004F2039">
      <w:pPr>
        <w:rPr>
          <w:b/>
        </w:rPr>
      </w:pPr>
    </w:p>
    <w:p w14:paraId="690BA544" w14:textId="77777777" w:rsidR="005D5AFA" w:rsidRPr="004F2039" w:rsidRDefault="005D5AFA" w:rsidP="004F2039">
      <w:pPr>
        <w:rPr>
          <w:b/>
        </w:rPr>
      </w:pPr>
    </w:p>
    <w:tbl>
      <w:tblPr>
        <w:tblStyle w:val="Tabellenraster"/>
        <w:tblpPr w:leftFromText="141" w:rightFromText="141" w:vertAnchor="text" w:horzAnchor="margin" w:tblpXSpec="right" w:tblpY="364"/>
        <w:tblW w:w="0" w:type="auto"/>
        <w:tblLayout w:type="fixed"/>
        <w:tblLook w:val="04A0" w:firstRow="1" w:lastRow="0" w:firstColumn="1" w:lastColumn="0" w:noHBand="0" w:noVBand="1"/>
      </w:tblPr>
      <w:tblGrid>
        <w:gridCol w:w="1560"/>
        <w:gridCol w:w="1134"/>
        <w:gridCol w:w="708"/>
      </w:tblGrid>
      <w:tr w:rsidR="00187CCE" w:rsidRPr="007175D8" w14:paraId="0CA6ED06" w14:textId="77777777" w:rsidTr="00187CCE">
        <w:tc>
          <w:tcPr>
            <w:tcW w:w="3402" w:type="dxa"/>
            <w:gridSpan w:val="3"/>
            <w:tcBorders>
              <w:bottom w:val="single" w:sz="4" w:space="0" w:color="auto"/>
            </w:tcBorders>
            <w:vAlign w:val="center"/>
          </w:tcPr>
          <w:p w14:paraId="7ED00042" w14:textId="77777777" w:rsidR="00187CCE" w:rsidRPr="00D84BEA" w:rsidRDefault="00187CCE" w:rsidP="00187CCE">
            <w:pPr>
              <w:pStyle w:val="Listenabsatz"/>
              <w:ind w:left="0"/>
              <w:contextualSpacing w:val="0"/>
              <w:jc w:val="center"/>
              <w:rPr>
                <w:sz w:val="20"/>
                <w:szCs w:val="20"/>
              </w:rPr>
            </w:pPr>
            <w:r w:rsidRPr="00D84BEA">
              <w:rPr>
                <w:sz w:val="20"/>
                <w:szCs w:val="20"/>
              </w:rPr>
              <w:t>Vermerke des Jobcenters</w:t>
            </w:r>
          </w:p>
        </w:tc>
      </w:tr>
      <w:tr w:rsidR="00187CCE" w:rsidRPr="007175D8" w14:paraId="741D59F5" w14:textId="77777777" w:rsidTr="00187CCE">
        <w:tc>
          <w:tcPr>
            <w:tcW w:w="3402" w:type="dxa"/>
            <w:gridSpan w:val="3"/>
            <w:tcBorders>
              <w:bottom w:val="nil"/>
              <w:right w:val="single" w:sz="4" w:space="0" w:color="auto"/>
            </w:tcBorders>
            <w:vAlign w:val="center"/>
          </w:tcPr>
          <w:p w14:paraId="7ADFBB32" w14:textId="77777777" w:rsidR="00187CCE" w:rsidRPr="00D84BEA" w:rsidRDefault="00187CCE" w:rsidP="00187CCE">
            <w:pPr>
              <w:pStyle w:val="Listenabsatz"/>
              <w:ind w:left="0"/>
              <w:contextualSpacing w:val="0"/>
              <w:jc w:val="center"/>
              <w:rPr>
                <w:sz w:val="20"/>
                <w:szCs w:val="20"/>
              </w:rPr>
            </w:pPr>
          </w:p>
        </w:tc>
      </w:tr>
      <w:tr w:rsidR="00187CCE" w:rsidRPr="007175D8" w14:paraId="4E7989CA" w14:textId="77777777" w:rsidTr="00187CCE">
        <w:tc>
          <w:tcPr>
            <w:tcW w:w="1560" w:type="dxa"/>
            <w:tcBorders>
              <w:top w:val="nil"/>
              <w:bottom w:val="nil"/>
              <w:right w:val="nil"/>
            </w:tcBorders>
            <w:vAlign w:val="center"/>
          </w:tcPr>
          <w:p w14:paraId="25110251" w14:textId="77777777" w:rsidR="00187CCE" w:rsidRPr="009B4C4D" w:rsidRDefault="00187CCE" w:rsidP="00187CCE">
            <w:pPr>
              <w:pStyle w:val="Listenabsatz"/>
              <w:ind w:left="0"/>
              <w:contextualSpacing w:val="0"/>
              <w:rPr>
                <w:sz w:val="20"/>
                <w:szCs w:val="20"/>
              </w:rPr>
            </w:pPr>
            <w:r w:rsidRPr="00D84BEA">
              <w:rPr>
                <w:sz w:val="20"/>
                <w:szCs w:val="20"/>
              </w:rPr>
              <w:t xml:space="preserve">Org. Zeichen: </w:t>
            </w:r>
          </w:p>
        </w:tc>
        <w:tc>
          <w:tcPr>
            <w:tcW w:w="1842" w:type="dxa"/>
            <w:gridSpan w:val="2"/>
            <w:tcBorders>
              <w:top w:val="nil"/>
              <w:left w:val="nil"/>
              <w:bottom w:val="single" w:sz="4" w:space="0" w:color="auto"/>
            </w:tcBorders>
            <w:vAlign w:val="center"/>
          </w:tcPr>
          <w:p w14:paraId="1892B013" w14:textId="77777777" w:rsidR="00187CCE" w:rsidRPr="00D84BEA" w:rsidRDefault="00187CCE" w:rsidP="00187CCE">
            <w:pPr>
              <w:pStyle w:val="Listenabsatz"/>
              <w:ind w:left="0"/>
              <w:contextualSpacing w:val="0"/>
              <w:rPr>
                <w:sz w:val="20"/>
                <w:szCs w:val="20"/>
              </w:rPr>
            </w:pPr>
            <w:r>
              <w:rPr>
                <w:sz w:val="20"/>
                <w:szCs w:val="20"/>
              </w:rPr>
              <w:t>&lt;&gt;</w:t>
            </w:r>
          </w:p>
        </w:tc>
      </w:tr>
      <w:tr w:rsidR="00187CCE" w:rsidRPr="007175D8" w14:paraId="260785CB" w14:textId="77777777" w:rsidTr="00187CCE">
        <w:tc>
          <w:tcPr>
            <w:tcW w:w="1560" w:type="dxa"/>
            <w:tcBorders>
              <w:top w:val="nil"/>
              <w:bottom w:val="nil"/>
              <w:right w:val="nil"/>
            </w:tcBorders>
            <w:vAlign w:val="center"/>
          </w:tcPr>
          <w:p w14:paraId="27A7EFC3" w14:textId="77777777" w:rsidR="00187CCE" w:rsidRPr="00D84BEA" w:rsidRDefault="00187CCE" w:rsidP="00187CCE">
            <w:pPr>
              <w:pStyle w:val="Listenabsatz"/>
              <w:ind w:left="0"/>
              <w:contextualSpacing w:val="0"/>
              <w:rPr>
                <w:sz w:val="20"/>
                <w:szCs w:val="20"/>
              </w:rPr>
            </w:pPr>
            <w:proofErr w:type="spellStart"/>
            <w:r>
              <w:rPr>
                <w:sz w:val="20"/>
                <w:szCs w:val="20"/>
              </w:rPr>
              <w:t>Kdnr</w:t>
            </w:r>
            <w:proofErr w:type="spellEnd"/>
            <w:r w:rsidRPr="00D84BEA">
              <w:rPr>
                <w:sz w:val="20"/>
                <w:szCs w:val="20"/>
              </w:rPr>
              <w:t>.:</w:t>
            </w:r>
          </w:p>
        </w:tc>
        <w:tc>
          <w:tcPr>
            <w:tcW w:w="1842" w:type="dxa"/>
            <w:gridSpan w:val="2"/>
            <w:tcBorders>
              <w:top w:val="nil"/>
              <w:left w:val="nil"/>
              <w:bottom w:val="single" w:sz="4" w:space="0" w:color="auto"/>
            </w:tcBorders>
            <w:vAlign w:val="center"/>
          </w:tcPr>
          <w:p w14:paraId="70A5DC76" w14:textId="77777777" w:rsidR="00187CCE" w:rsidRPr="00D84BEA" w:rsidRDefault="00187CCE" w:rsidP="00187CCE">
            <w:pPr>
              <w:pStyle w:val="Listenabsatz"/>
              <w:ind w:left="0"/>
              <w:contextualSpacing w:val="0"/>
              <w:rPr>
                <w:sz w:val="20"/>
                <w:szCs w:val="20"/>
              </w:rPr>
            </w:pPr>
            <w:r>
              <w:rPr>
                <w:sz w:val="20"/>
                <w:szCs w:val="20"/>
              </w:rPr>
              <w:t>&lt;&gt;</w:t>
            </w:r>
          </w:p>
        </w:tc>
      </w:tr>
      <w:tr w:rsidR="008940D3" w:rsidRPr="007175D8" w14:paraId="72ECC341" w14:textId="77777777" w:rsidTr="00187CCE">
        <w:tc>
          <w:tcPr>
            <w:tcW w:w="1560" w:type="dxa"/>
            <w:tcBorders>
              <w:top w:val="nil"/>
              <w:bottom w:val="nil"/>
              <w:right w:val="nil"/>
            </w:tcBorders>
            <w:vAlign w:val="center"/>
          </w:tcPr>
          <w:p w14:paraId="09A47805" w14:textId="77777777" w:rsidR="008940D3" w:rsidRDefault="008940D3" w:rsidP="00187CCE">
            <w:pPr>
              <w:pStyle w:val="Listenabsatz"/>
              <w:ind w:left="0"/>
              <w:contextualSpacing w:val="0"/>
              <w:rPr>
                <w:sz w:val="20"/>
                <w:szCs w:val="20"/>
              </w:rPr>
            </w:pPr>
            <w:proofErr w:type="spellStart"/>
            <w:r>
              <w:rPr>
                <w:sz w:val="20"/>
                <w:szCs w:val="20"/>
              </w:rPr>
              <w:t>Betriebsnr</w:t>
            </w:r>
            <w:proofErr w:type="spellEnd"/>
            <w:r>
              <w:rPr>
                <w:sz w:val="20"/>
                <w:szCs w:val="20"/>
              </w:rPr>
              <w:t>.:</w:t>
            </w:r>
          </w:p>
        </w:tc>
        <w:tc>
          <w:tcPr>
            <w:tcW w:w="1842" w:type="dxa"/>
            <w:gridSpan w:val="2"/>
            <w:tcBorders>
              <w:top w:val="nil"/>
              <w:left w:val="nil"/>
              <w:bottom w:val="single" w:sz="4" w:space="0" w:color="auto"/>
            </w:tcBorders>
            <w:vAlign w:val="center"/>
          </w:tcPr>
          <w:p w14:paraId="059CFEEF" w14:textId="77777777" w:rsidR="008940D3" w:rsidRDefault="008940D3" w:rsidP="00187CCE">
            <w:pPr>
              <w:pStyle w:val="Listenabsatz"/>
              <w:ind w:left="0"/>
              <w:contextualSpacing w:val="0"/>
              <w:rPr>
                <w:sz w:val="20"/>
                <w:szCs w:val="20"/>
              </w:rPr>
            </w:pPr>
            <w:r>
              <w:rPr>
                <w:sz w:val="20"/>
                <w:szCs w:val="20"/>
              </w:rPr>
              <w:t>&lt;&gt;</w:t>
            </w:r>
          </w:p>
        </w:tc>
      </w:tr>
      <w:tr w:rsidR="00187CCE" w:rsidRPr="007175D8" w14:paraId="364AE40C" w14:textId="77777777" w:rsidTr="00187CCE">
        <w:tc>
          <w:tcPr>
            <w:tcW w:w="1560" w:type="dxa"/>
            <w:tcBorders>
              <w:top w:val="nil"/>
              <w:bottom w:val="single" w:sz="4" w:space="0" w:color="auto"/>
              <w:right w:val="nil"/>
            </w:tcBorders>
            <w:vAlign w:val="center"/>
          </w:tcPr>
          <w:p w14:paraId="000B89CE" w14:textId="47E875D6" w:rsidR="00187CCE" w:rsidRPr="00D84BEA" w:rsidRDefault="00187CCE" w:rsidP="001B3A1B">
            <w:pPr>
              <w:pStyle w:val="Listenabsatz"/>
              <w:ind w:left="0"/>
              <w:contextualSpacing w:val="0"/>
              <w:rPr>
                <w:sz w:val="20"/>
                <w:szCs w:val="20"/>
              </w:rPr>
            </w:pPr>
          </w:p>
        </w:tc>
        <w:tc>
          <w:tcPr>
            <w:tcW w:w="1842" w:type="dxa"/>
            <w:gridSpan w:val="2"/>
            <w:tcBorders>
              <w:top w:val="nil"/>
              <w:left w:val="nil"/>
              <w:bottom w:val="single" w:sz="4" w:space="0" w:color="auto"/>
            </w:tcBorders>
            <w:vAlign w:val="center"/>
          </w:tcPr>
          <w:p w14:paraId="55B25A9C" w14:textId="0AAC7591" w:rsidR="00187CCE" w:rsidRPr="00D84BEA" w:rsidRDefault="00187CCE" w:rsidP="004B775E">
            <w:pPr>
              <w:pStyle w:val="Listenabsatz"/>
              <w:ind w:left="0"/>
              <w:contextualSpacing w:val="0"/>
              <w:rPr>
                <w:sz w:val="20"/>
                <w:szCs w:val="20"/>
              </w:rPr>
            </w:pPr>
          </w:p>
        </w:tc>
      </w:tr>
      <w:tr w:rsidR="00187CCE" w:rsidRPr="007175D8" w14:paraId="483586F1" w14:textId="77777777" w:rsidTr="00187CCE">
        <w:trPr>
          <w:trHeight w:val="642"/>
        </w:trPr>
        <w:tc>
          <w:tcPr>
            <w:tcW w:w="2694" w:type="dxa"/>
            <w:gridSpan w:val="2"/>
            <w:tcBorders>
              <w:top w:val="single" w:sz="4" w:space="0" w:color="auto"/>
            </w:tcBorders>
          </w:tcPr>
          <w:p w14:paraId="721B6B82" w14:textId="77777777" w:rsidR="00187CCE" w:rsidRPr="009B4C4D" w:rsidRDefault="00187CCE" w:rsidP="00187CCE">
            <w:pPr>
              <w:pStyle w:val="Listenabsatz"/>
              <w:ind w:left="0"/>
              <w:contextualSpacing w:val="0"/>
              <w:rPr>
                <w:sz w:val="20"/>
                <w:szCs w:val="20"/>
              </w:rPr>
            </w:pPr>
            <w:r w:rsidRPr="00D84BEA">
              <w:rPr>
                <w:sz w:val="20"/>
                <w:szCs w:val="20"/>
              </w:rPr>
              <w:t>Eingangsvermerk</w:t>
            </w:r>
          </w:p>
          <w:p w14:paraId="20F8618D" w14:textId="77777777" w:rsidR="00187CCE" w:rsidRPr="00D84BEA" w:rsidRDefault="00187CCE" w:rsidP="00187CCE">
            <w:pPr>
              <w:tabs>
                <w:tab w:val="left" w:pos="2260"/>
              </w:tabs>
              <w:rPr>
                <w:sz w:val="20"/>
                <w:szCs w:val="20"/>
              </w:rPr>
            </w:pPr>
            <w:r w:rsidRPr="00D84BEA">
              <w:rPr>
                <w:sz w:val="20"/>
                <w:szCs w:val="20"/>
              </w:rPr>
              <w:tab/>
            </w:r>
          </w:p>
        </w:tc>
        <w:tc>
          <w:tcPr>
            <w:tcW w:w="708" w:type="dxa"/>
            <w:tcBorders>
              <w:top w:val="single" w:sz="4" w:space="0" w:color="auto"/>
            </w:tcBorders>
          </w:tcPr>
          <w:p w14:paraId="73C3137E" w14:textId="77777777" w:rsidR="00187CCE" w:rsidRPr="00D84BEA" w:rsidRDefault="00187CCE" w:rsidP="00187CCE">
            <w:pPr>
              <w:jc w:val="center"/>
              <w:rPr>
                <w:sz w:val="20"/>
                <w:szCs w:val="20"/>
              </w:rPr>
            </w:pPr>
            <w:proofErr w:type="spellStart"/>
            <w:r w:rsidRPr="00D84BEA">
              <w:rPr>
                <w:sz w:val="20"/>
                <w:szCs w:val="20"/>
              </w:rPr>
              <w:t>Nz</w:t>
            </w:r>
            <w:proofErr w:type="spellEnd"/>
            <w:r w:rsidRPr="00D84BEA">
              <w:rPr>
                <w:sz w:val="20"/>
                <w:szCs w:val="20"/>
              </w:rPr>
              <w:t>.</w:t>
            </w:r>
          </w:p>
          <w:p w14:paraId="1DCFCE99" w14:textId="77777777" w:rsidR="00187CCE" w:rsidRPr="00D84BEA" w:rsidRDefault="00187CCE" w:rsidP="00187CCE">
            <w:pPr>
              <w:tabs>
                <w:tab w:val="left" w:pos="2260"/>
              </w:tabs>
              <w:jc w:val="center"/>
              <w:rPr>
                <w:sz w:val="20"/>
                <w:szCs w:val="20"/>
              </w:rPr>
            </w:pPr>
          </w:p>
        </w:tc>
      </w:tr>
    </w:tbl>
    <w:p w14:paraId="4886B0B4" w14:textId="77777777" w:rsidR="004F2039" w:rsidRPr="00DE4744" w:rsidRDefault="00DE4744" w:rsidP="00DE4744">
      <w:pPr>
        <w:jc w:val="center"/>
      </w:pPr>
      <w:r>
        <w:t xml:space="preserve">                                                                                          </w:t>
      </w:r>
    </w:p>
    <w:tbl>
      <w:tblPr>
        <w:tblStyle w:val="Tabellenraster"/>
        <w:tblpPr w:leftFromText="141" w:rightFromText="141" w:vertAnchor="text" w:tblpX="-31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tblGrid>
      <w:tr w:rsidR="005D5AFA" w:rsidRPr="00261A0D" w14:paraId="564499FF" w14:textId="77777777" w:rsidTr="00D46C64">
        <w:trPr>
          <w:trHeight w:val="1276"/>
        </w:trPr>
        <w:tc>
          <w:tcPr>
            <w:tcW w:w="4395" w:type="dxa"/>
            <w:hideMark/>
          </w:tcPr>
          <w:p w14:paraId="7235CB78" w14:textId="77777777" w:rsidR="00DA2291" w:rsidRDefault="00DA2291" w:rsidP="00D46C64">
            <w:pPr>
              <w:rPr>
                <w:szCs w:val="22"/>
              </w:rPr>
            </w:pPr>
          </w:p>
          <w:p w14:paraId="14CBB1E2" w14:textId="77777777" w:rsidR="00674D64" w:rsidRPr="003136BD" w:rsidRDefault="006C7790" w:rsidP="00D46C64">
            <w:pPr>
              <w:rPr>
                <w:szCs w:val="22"/>
              </w:rPr>
            </w:pPr>
            <w:r>
              <w:rPr>
                <w:szCs w:val="22"/>
              </w:rPr>
              <w:t>&lt;</w:t>
            </w:r>
            <w:r w:rsidR="00D46C64">
              <w:rPr>
                <w:szCs w:val="22"/>
              </w:rPr>
              <w:t>J</w:t>
            </w:r>
            <w:r w:rsidR="00674D64" w:rsidRPr="003136BD">
              <w:rPr>
                <w:szCs w:val="22"/>
              </w:rPr>
              <w:t>obcenter</w:t>
            </w:r>
            <w:r>
              <w:rPr>
                <w:sz w:val="20"/>
                <w:szCs w:val="22"/>
              </w:rPr>
              <w:t>&gt;</w:t>
            </w:r>
            <w:r w:rsidR="00674D64" w:rsidRPr="003136BD">
              <w:rPr>
                <w:szCs w:val="22"/>
              </w:rPr>
              <w:t xml:space="preserve"> </w:t>
            </w:r>
          </w:p>
          <w:p w14:paraId="6573E52B" w14:textId="77777777" w:rsidR="00674D64" w:rsidRDefault="006C7790" w:rsidP="00D46C64">
            <w:pPr>
              <w:rPr>
                <w:szCs w:val="22"/>
              </w:rPr>
            </w:pPr>
            <w:r>
              <w:rPr>
                <w:szCs w:val="22"/>
              </w:rPr>
              <w:t>&lt;Straße, Nr.&gt;</w:t>
            </w:r>
          </w:p>
          <w:p w14:paraId="2A2B9A0F" w14:textId="77777777" w:rsidR="00DA2291" w:rsidRDefault="00DA2291" w:rsidP="00D46C64">
            <w:pPr>
              <w:rPr>
                <w:szCs w:val="22"/>
              </w:rPr>
            </w:pPr>
          </w:p>
          <w:p w14:paraId="65C1F974" w14:textId="77777777" w:rsidR="00674D64" w:rsidRPr="00E5054A" w:rsidRDefault="006C7790" w:rsidP="00D46C64">
            <w:pPr>
              <w:rPr>
                <w:szCs w:val="22"/>
              </w:rPr>
            </w:pPr>
            <w:r>
              <w:rPr>
                <w:szCs w:val="22"/>
              </w:rPr>
              <w:t>&lt;PLZ&gt;&lt;Ort&gt;</w:t>
            </w:r>
          </w:p>
          <w:p w14:paraId="5D8BC655" w14:textId="77777777" w:rsidR="005D5AFA" w:rsidRPr="00C7039B" w:rsidRDefault="005D5AFA" w:rsidP="00D46C64">
            <w:pPr>
              <w:rPr>
                <w:szCs w:val="22"/>
              </w:rPr>
            </w:pPr>
          </w:p>
        </w:tc>
      </w:tr>
    </w:tbl>
    <w:p w14:paraId="20D4B3CA" w14:textId="77777777" w:rsidR="004F2039" w:rsidRDefault="004F2039" w:rsidP="004F2039">
      <w:pPr>
        <w:rPr>
          <w:b/>
        </w:rPr>
      </w:pPr>
    </w:p>
    <w:p w14:paraId="1B02124B" w14:textId="77777777" w:rsidR="00674D64" w:rsidRPr="004F2039" w:rsidRDefault="00674D64" w:rsidP="004F2039">
      <w:pPr>
        <w:rPr>
          <w:b/>
        </w:rPr>
      </w:pPr>
    </w:p>
    <w:p w14:paraId="39848CC8" w14:textId="77777777" w:rsidR="00187CCE" w:rsidRDefault="00187CCE" w:rsidP="0034194D">
      <w:pPr>
        <w:ind w:left="-567"/>
        <w:jc w:val="center"/>
        <w:rPr>
          <w:b/>
          <w:sz w:val="20"/>
          <w:szCs w:val="20"/>
        </w:rPr>
      </w:pPr>
    </w:p>
    <w:p w14:paraId="2D199DB6" w14:textId="77777777" w:rsidR="00187CCE" w:rsidRDefault="00187CCE" w:rsidP="0034194D">
      <w:pPr>
        <w:ind w:left="-567"/>
        <w:jc w:val="center"/>
        <w:rPr>
          <w:b/>
          <w:sz w:val="20"/>
          <w:szCs w:val="20"/>
        </w:rPr>
      </w:pPr>
    </w:p>
    <w:p w14:paraId="4AC42CC7" w14:textId="77777777" w:rsidR="00187CCE" w:rsidRDefault="00187CCE" w:rsidP="0034194D">
      <w:pPr>
        <w:ind w:left="-567"/>
        <w:jc w:val="center"/>
        <w:rPr>
          <w:b/>
          <w:sz w:val="20"/>
          <w:szCs w:val="20"/>
        </w:rPr>
      </w:pPr>
    </w:p>
    <w:p w14:paraId="62F6AA14" w14:textId="77777777" w:rsidR="00187CCE" w:rsidRDefault="00187CCE" w:rsidP="0034194D">
      <w:pPr>
        <w:ind w:left="-567"/>
        <w:jc w:val="center"/>
        <w:rPr>
          <w:b/>
          <w:sz w:val="20"/>
          <w:szCs w:val="20"/>
        </w:rPr>
      </w:pPr>
    </w:p>
    <w:p w14:paraId="2BE7AEAA" w14:textId="77777777" w:rsidR="00187CCE" w:rsidRDefault="00187CCE" w:rsidP="0034194D">
      <w:pPr>
        <w:ind w:left="-567"/>
        <w:jc w:val="center"/>
        <w:rPr>
          <w:b/>
          <w:sz w:val="20"/>
          <w:szCs w:val="20"/>
        </w:rPr>
      </w:pPr>
    </w:p>
    <w:p w14:paraId="72246AB9" w14:textId="77777777" w:rsidR="00187CCE" w:rsidRDefault="00187CCE" w:rsidP="0034194D">
      <w:pPr>
        <w:ind w:left="-567"/>
        <w:jc w:val="center"/>
        <w:rPr>
          <w:b/>
          <w:sz w:val="20"/>
          <w:szCs w:val="20"/>
        </w:rPr>
      </w:pPr>
    </w:p>
    <w:p w14:paraId="7A1F3988" w14:textId="77777777" w:rsidR="00187CCE" w:rsidRDefault="00187CCE" w:rsidP="0034194D">
      <w:pPr>
        <w:ind w:left="-567"/>
        <w:jc w:val="center"/>
        <w:rPr>
          <w:b/>
          <w:sz w:val="20"/>
          <w:szCs w:val="20"/>
        </w:rPr>
      </w:pPr>
    </w:p>
    <w:p w14:paraId="1AEF2034" w14:textId="77777777" w:rsidR="00187CCE" w:rsidRDefault="00187CCE" w:rsidP="0034194D">
      <w:pPr>
        <w:ind w:left="-567"/>
        <w:jc w:val="center"/>
        <w:rPr>
          <w:b/>
          <w:sz w:val="20"/>
          <w:szCs w:val="20"/>
        </w:rPr>
      </w:pPr>
    </w:p>
    <w:p w14:paraId="62B31FDD" w14:textId="77777777" w:rsidR="00526077" w:rsidRDefault="00526077" w:rsidP="005A0E6D">
      <w:pPr>
        <w:rPr>
          <w:b/>
          <w:sz w:val="20"/>
          <w:szCs w:val="20"/>
        </w:rPr>
      </w:pPr>
    </w:p>
    <w:p w14:paraId="0CDA4B3D" w14:textId="77777777" w:rsidR="004F2DAE" w:rsidRDefault="004F2DAE" w:rsidP="00526077">
      <w:pPr>
        <w:rPr>
          <w:b/>
          <w:sz w:val="20"/>
          <w:szCs w:val="20"/>
        </w:rPr>
      </w:pPr>
      <w:r>
        <w:rPr>
          <w:b/>
          <w:sz w:val="20"/>
          <w:szCs w:val="20"/>
        </w:rPr>
        <w:fldChar w:fldCharType="begin">
          <w:ffData>
            <w:name w:val="Kontrollkästchen74"/>
            <w:enabled/>
            <w:calcOnExit w:val="0"/>
            <w:checkBox>
              <w:sizeAuto/>
              <w:default w:val="0"/>
            </w:checkBox>
          </w:ffData>
        </w:fldChar>
      </w:r>
      <w:bookmarkStart w:id="0" w:name="Kontrollkästchen74"/>
      <w:r>
        <w:rPr>
          <w:b/>
          <w:sz w:val="20"/>
          <w:szCs w:val="20"/>
        </w:rPr>
        <w:instrText xml:space="preserve"> FORMCHECKBOX </w:instrText>
      </w:r>
      <w:r w:rsidR="003A68EE">
        <w:rPr>
          <w:b/>
          <w:sz w:val="20"/>
          <w:szCs w:val="20"/>
        </w:rPr>
      </w:r>
      <w:r w:rsidR="003A68EE">
        <w:rPr>
          <w:b/>
          <w:sz w:val="20"/>
          <w:szCs w:val="20"/>
        </w:rPr>
        <w:fldChar w:fldCharType="separate"/>
      </w:r>
      <w:r>
        <w:rPr>
          <w:b/>
          <w:sz w:val="20"/>
          <w:szCs w:val="20"/>
        </w:rPr>
        <w:fldChar w:fldCharType="end"/>
      </w:r>
      <w:bookmarkEnd w:id="0"/>
      <w:r>
        <w:rPr>
          <w:b/>
          <w:sz w:val="20"/>
          <w:szCs w:val="20"/>
        </w:rPr>
        <w:t xml:space="preserve"> </w:t>
      </w:r>
      <w:r w:rsidR="004F2039" w:rsidRPr="008F1103">
        <w:rPr>
          <w:b/>
          <w:sz w:val="20"/>
          <w:szCs w:val="20"/>
        </w:rPr>
        <w:t>Antrag</w:t>
      </w:r>
    </w:p>
    <w:p w14:paraId="2D85107E" w14:textId="29CD9AD1" w:rsidR="004F2DAE" w:rsidRDefault="004F2DAE" w:rsidP="00526077">
      <w:pPr>
        <w:rPr>
          <w:b/>
          <w:sz w:val="20"/>
          <w:szCs w:val="20"/>
        </w:rPr>
      </w:pPr>
      <w:r>
        <w:rPr>
          <w:b/>
          <w:sz w:val="20"/>
          <w:szCs w:val="20"/>
        </w:rPr>
        <w:fldChar w:fldCharType="begin">
          <w:ffData>
            <w:name w:val="Kontrollkästchen75"/>
            <w:enabled/>
            <w:calcOnExit w:val="0"/>
            <w:checkBox>
              <w:sizeAuto/>
              <w:default w:val="0"/>
            </w:checkBox>
          </w:ffData>
        </w:fldChar>
      </w:r>
      <w:bookmarkStart w:id="1" w:name="Kontrollkästchen75"/>
      <w:r>
        <w:rPr>
          <w:b/>
          <w:sz w:val="20"/>
          <w:szCs w:val="20"/>
        </w:rPr>
        <w:instrText xml:space="preserve"> FORMCHECKBOX </w:instrText>
      </w:r>
      <w:r w:rsidR="003A68EE">
        <w:rPr>
          <w:b/>
          <w:sz w:val="20"/>
          <w:szCs w:val="20"/>
        </w:rPr>
      </w:r>
      <w:r w:rsidR="003A68EE">
        <w:rPr>
          <w:b/>
          <w:sz w:val="20"/>
          <w:szCs w:val="20"/>
        </w:rPr>
        <w:fldChar w:fldCharType="separate"/>
      </w:r>
      <w:r>
        <w:rPr>
          <w:b/>
          <w:sz w:val="20"/>
          <w:szCs w:val="20"/>
        </w:rPr>
        <w:fldChar w:fldCharType="end"/>
      </w:r>
      <w:bookmarkEnd w:id="1"/>
      <w:r>
        <w:rPr>
          <w:b/>
          <w:sz w:val="20"/>
          <w:szCs w:val="20"/>
        </w:rPr>
        <w:t xml:space="preserve"> </w:t>
      </w:r>
      <w:r w:rsidR="00887090">
        <w:rPr>
          <w:b/>
          <w:sz w:val="20"/>
          <w:szCs w:val="20"/>
        </w:rPr>
        <w:t>einmalige</w:t>
      </w:r>
      <w:r w:rsidR="001E389E">
        <w:rPr>
          <w:b/>
          <w:sz w:val="20"/>
          <w:szCs w:val="20"/>
        </w:rPr>
        <w:t>r</w:t>
      </w:r>
      <w:r w:rsidR="00887090">
        <w:rPr>
          <w:b/>
          <w:sz w:val="20"/>
          <w:szCs w:val="20"/>
        </w:rPr>
        <w:t xml:space="preserve"> </w:t>
      </w:r>
      <w:r>
        <w:rPr>
          <w:b/>
          <w:sz w:val="20"/>
          <w:szCs w:val="20"/>
        </w:rPr>
        <w:t>Weiterbewilligungsantrag</w:t>
      </w:r>
    </w:p>
    <w:p w14:paraId="64D6877D" w14:textId="643BA277" w:rsidR="00C04EE1" w:rsidRDefault="004F2039" w:rsidP="00526077">
      <w:pPr>
        <w:rPr>
          <w:b/>
          <w:sz w:val="20"/>
          <w:szCs w:val="20"/>
        </w:rPr>
      </w:pPr>
      <w:r w:rsidRPr="008F1103">
        <w:rPr>
          <w:b/>
          <w:sz w:val="20"/>
          <w:szCs w:val="20"/>
        </w:rPr>
        <w:t>auf Gewährung eine</w:t>
      </w:r>
      <w:r w:rsidR="00187CCE">
        <w:rPr>
          <w:b/>
          <w:sz w:val="20"/>
          <w:szCs w:val="20"/>
        </w:rPr>
        <w:t>s Lohnkostenzuschusses zur</w:t>
      </w:r>
      <w:r w:rsidRPr="008F1103">
        <w:rPr>
          <w:b/>
          <w:sz w:val="20"/>
          <w:szCs w:val="20"/>
        </w:rPr>
        <w:t xml:space="preserve"> </w:t>
      </w:r>
      <w:r w:rsidR="00C5746B">
        <w:rPr>
          <w:b/>
          <w:sz w:val="20"/>
          <w:szCs w:val="20"/>
        </w:rPr>
        <w:t>Teilhabe am Arbeitsmarkt</w:t>
      </w:r>
      <w:r w:rsidR="00EE45A3">
        <w:rPr>
          <w:b/>
          <w:sz w:val="20"/>
          <w:szCs w:val="20"/>
        </w:rPr>
        <w:t xml:space="preserve"> </w:t>
      </w:r>
      <w:r w:rsidR="002F5D0A">
        <w:rPr>
          <w:b/>
          <w:sz w:val="20"/>
          <w:szCs w:val="20"/>
        </w:rPr>
        <w:t xml:space="preserve">nach </w:t>
      </w:r>
      <w:r w:rsidR="000F2A96">
        <w:rPr>
          <w:b/>
          <w:sz w:val="20"/>
          <w:szCs w:val="20"/>
        </w:rPr>
        <w:t xml:space="preserve">§ 16i Zweites Buch Sozialgesetzbuch </w:t>
      </w:r>
      <w:r w:rsidR="00EE45A3">
        <w:rPr>
          <w:b/>
          <w:sz w:val="20"/>
          <w:szCs w:val="20"/>
        </w:rPr>
        <w:t>(SGB II)</w:t>
      </w:r>
    </w:p>
    <w:p w14:paraId="1518BED3" w14:textId="77777777" w:rsidR="00C04EE1" w:rsidRPr="00DE4744" w:rsidRDefault="00C04EE1" w:rsidP="00DE4744">
      <w:pPr>
        <w:ind w:left="-567"/>
        <w:rPr>
          <w:b/>
          <w:color w:val="FF0000"/>
          <w:sz w:val="20"/>
          <w:szCs w:val="20"/>
        </w:rPr>
      </w:pPr>
    </w:p>
    <w:tbl>
      <w:tblPr>
        <w:tblW w:w="10236" w:type="dxa"/>
        <w:tblInd w:w="-31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978"/>
        <w:gridCol w:w="1871"/>
        <w:gridCol w:w="1872"/>
        <w:gridCol w:w="973"/>
        <w:gridCol w:w="1132"/>
        <w:gridCol w:w="624"/>
        <w:gridCol w:w="1786"/>
      </w:tblGrid>
      <w:tr w:rsidR="00804456" w:rsidRPr="00EE6DC2" w14:paraId="24726284" w14:textId="77777777" w:rsidTr="006009F1">
        <w:trPr>
          <w:trHeight w:val="284"/>
        </w:trPr>
        <w:tc>
          <w:tcPr>
            <w:tcW w:w="10236" w:type="dxa"/>
            <w:gridSpan w:val="7"/>
            <w:tcBorders>
              <w:top w:val="single" w:sz="4" w:space="0" w:color="auto"/>
              <w:bottom w:val="single" w:sz="4" w:space="0" w:color="auto"/>
            </w:tcBorders>
            <w:noWrap/>
            <w:vAlign w:val="bottom"/>
          </w:tcPr>
          <w:p w14:paraId="715D5427" w14:textId="77777777" w:rsidR="00804456" w:rsidRPr="00C51641" w:rsidRDefault="004F5307" w:rsidP="007A78EE">
            <w:pPr>
              <w:pStyle w:val="Listenabsatz"/>
              <w:numPr>
                <w:ilvl w:val="0"/>
                <w:numId w:val="18"/>
              </w:numPr>
              <w:jc w:val="both"/>
              <w:rPr>
                <w:sz w:val="20"/>
                <w:szCs w:val="20"/>
              </w:rPr>
            </w:pPr>
            <w:r w:rsidRPr="00C51641">
              <w:rPr>
                <w:b/>
                <w:sz w:val="20"/>
                <w:szCs w:val="20"/>
              </w:rPr>
              <w:t>Angaben zum Arbeitgeber</w:t>
            </w:r>
            <w:r w:rsidR="00804456" w:rsidRPr="00C51641">
              <w:rPr>
                <w:b/>
                <w:sz w:val="20"/>
                <w:szCs w:val="20"/>
              </w:rPr>
              <w:t xml:space="preserve"> </w:t>
            </w:r>
          </w:p>
        </w:tc>
      </w:tr>
      <w:tr w:rsidR="00804456" w:rsidRPr="00EE6DC2" w14:paraId="77985BF8" w14:textId="77777777" w:rsidTr="006009F1">
        <w:trPr>
          <w:trHeight w:val="284"/>
        </w:trPr>
        <w:tc>
          <w:tcPr>
            <w:tcW w:w="1978" w:type="dxa"/>
            <w:tcBorders>
              <w:top w:val="single" w:sz="4" w:space="0" w:color="auto"/>
            </w:tcBorders>
            <w:noWrap/>
            <w:vAlign w:val="bottom"/>
            <w:hideMark/>
          </w:tcPr>
          <w:p w14:paraId="533A2FA7" w14:textId="77777777" w:rsidR="00804456" w:rsidRPr="00EE6DC2" w:rsidRDefault="00804456" w:rsidP="006009F1">
            <w:pPr>
              <w:rPr>
                <w:sz w:val="20"/>
                <w:szCs w:val="20"/>
              </w:rPr>
            </w:pPr>
            <w:r>
              <w:rPr>
                <w:sz w:val="20"/>
                <w:szCs w:val="20"/>
              </w:rPr>
              <w:t>Firmenn</w:t>
            </w:r>
            <w:r w:rsidRPr="00EE6DC2">
              <w:rPr>
                <w:sz w:val="20"/>
                <w:szCs w:val="20"/>
              </w:rPr>
              <w:t>ame:</w:t>
            </w:r>
          </w:p>
        </w:tc>
        <w:tc>
          <w:tcPr>
            <w:tcW w:w="8258" w:type="dxa"/>
            <w:gridSpan w:val="6"/>
            <w:tcBorders>
              <w:top w:val="single" w:sz="4" w:space="0" w:color="auto"/>
            </w:tcBorders>
            <w:noWrap/>
            <w:vAlign w:val="bottom"/>
          </w:tcPr>
          <w:p w14:paraId="7A43015E" w14:textId="77777777" w:rsidR="00804456" w:rsidRPr="00330E83" w:rsidRDefault="00804456" w:rsidP="0042362F">
            <w:pPr>
              <w:jc w:val="both"/>
              <w:rPr>
                <w:sz w:val="20"/>
                <w:szCs w:val="20"/>
              </w:rPr>
            </w:pPr>
            <w:r>
              <w:rPr>
                <w:rFonts w:ascii="Gabriola" w:hAnsi="Gabriola"/>
                <w:sz w:val="20"/>
                <w:szCs w:val="20"/>
              </w:rPr>
              <w:t>__________________________________________________________________________________________________________________________________________________</w:t>
            </w:r>
            <w:r w:rsidR="0042362F">
              <w:rPr>
                <w:rFonts w:ascii="Gabriola" w:hAnsi="Gabriola"/>
                <w:sz w:val="20"/>
                <w:szCs w:val="20"/>
              </w:rPr>
              <w:t xml:space="preserve">______________________________   </w:t>
            </w:r>
            <w:proofErr w:type="spellStart"/>
            <w:r w:rsidR="0042362F" w:rsidRPr="0042362F">
              <w:rPr>
                <w:sz w:val="20"/>
                <w:szCs w:val="20"/>
              </w:rPr>
              <w:t>Betriebsnr</w:t>
            </w:r>
            <w:proofErr w:type="spellEnd"/>
            <w:r w:rsidR="0042362F" w:rsidRPr="0042362F">
              <w:rPr>
                <w:sz w:val="20"/>
                <w:szCs w:val="20"/>
              </w:rPr>
              <w:t>.:</w:t>
            </w:r>
            <w:r w:rsidR="0042362F">
              <w:rPr>
                <w:sz w:val="20"/>
                <w:szCs w:val="20"/>
              </w:rPr>
              <w:t xml:space="preserve"> __________</w:t>
            </w:r>
          </w:p>
        </w:tc>
      </w:tr>
      <w:tr w:rsidR="00804456" w:rsidRPr="00EE6DC2" w14:paraId="18AC742A" w14:textId="77777777" w:rsidTr="006009F1">
        <w:trPr>
          <w:trHeight w:val="284"/>
        </w:trPr>
        <w:tc>
          <w:tcPr>
            <w:tcW w:w="1978" w:type="dxa"/>
            <w:noWrap/>
            <w:vAlign w:val="bottom"/>
            <w:hideMark/>
          </w:tcPr>
          <w:p w14:paraId="2B0D3DCB" w14:textId="77777777" w:rsidR="00804456" w:rsidRPr="00EE6DC2" w:rsidRDefault="00804456" w:rsidP="006009F1">
            <w:pPr>
              <w:rPr>
                <w:sz w:val="20"/>
                <w:szCs w:val="20"/>
              </w:rPr>
            </w:pPr>
            <w:r>
              <w:rPr>
                <w:sz w:val="20"/>
                <w:szCs w:val="20"/>
              </w:rPr>
              <w:t>Straße:</w:t>
            </w:r>
            <w:r>
              <w:rPr>
                <w:sz w:val="20"/>
                <w:szCs w:val="20"/>
              </w:rPr>
              <w:tab/>
            </w:r>
            <w:r>
              <w:rPr>
                <w:sz w:val="20"/>
                <w:szCs w:val="20"/>
              </w:rPr>
              <w:tab/>
            </w:r>
            <w:r w:rsidRPr="00EE6DC2">
              <w:rPr>
                <w:sz w:val="20"/>
                <w:szCs w:val="20"/>
              </w:rPr>
              <w:t xml:space="preserve"> </w:t>
            </w:r>
          </w:p>
        </w:tc>
        <w:tc>
          <w:tcPr>
            <w:tcW w:w="5848" w:type="dxa"/>
            <w:gridSpan w:val="4"/>
            <w:noWrap/>
            <w:vAlign w:val="bottom"/>
          </w:tcPr>
          <w:p w14:paraId="36086299" w14:textId="77777777" w:rsidR="00804456" w:rsidRPr="00EE6DC2" w:rsidRDefault="00804456" w:rsidP="006009F1">
            <w:pPr>
              <w:rPr>
                <w:sz w:val="20"/>
                <w:szCs w:val="20"/>
              </w:rPr>
            </w:pPr>
            <w:r>
              <w:rPr>
                <w:rFonts w:ascii="Gabriola" w:hAnsi="Gabriola"/>
                <w:sz w:val="20"/>
                <w:szCs w:val="20"/>
              </w:rPr>
              <w:t>_________________________________________________________________________________________________________________________________________________________________________________</w:t>
            </w:r>
          </w:p>
        </w:tc>
        <w:tc>
          <w:tcPr>
            <w:tcW w:w="624" w:type="dxa"/>
            <w:noWrap/>
            <w:vAlign w:val="bottom"/>
          </w:tcPr>
          <w:p w14:paraId="7ABB56DA" w14:textId="77777777" w:rsidR="00804456" w:rsidRPr="00EE6DC2" w:rsidRDefault="00804456" w:rsidP="006009F1">
            <w:pPr>
              <w:jc w:val="right"/>
              <w:rPr>
                <w:sz w:val="20"/>
                <w:szCs w:val="20"/>
              </w:rPr>
            </w:pPr>
            <w:r>
              <w:rPr>
                <w:sz w:val="20"/>
                <w:szCs w:val="20"/>
              </w:rPr>
              <w:t>Nr.:</w:t>
            </w:r>
          </w:p>
        </w:tc>
        <w:tc>
          <w:tcPr>
            <w:tcW w:w="1786" w:type="dxa"/>
            <w:vAlign w:val="bottom"/>
          </w:tcPr>
          <w:p w14:paraId="7FFFF023" w14:textId="77777777" w:rsidR="00804456" w:rsidRPr="00D3257D" w:rsidRDefault="00804456" w:rsidP="006009F1">
            <w:pPr>
              <w:jc w:val="both"/>
              <w:rPr>
                <w:rFonts w:ascii="Gabriola" w:hAnsi="Gabriola"/>
                <w:sz w:val="20"/>
                <w:szCs w:val="20"/>
              </w:rPr>
            </w:pPr>
            <w:r w:rsidRPr="00D3257D">
              <w:rPr>
                <w:rFonts w:ascii="Gabriola" w:hAnsi="Gabriola"/>
                <w:sz w:val="20"/>
                <w:szCs w:val="20"/>
              </w:rPr>
              <w:t>___________</w:t>
            </w:r>
            <w:r w:rsidR="00D3257D">
              <w:rPr>
                <w:rFonts w:ascii="Gabriola" w:hAnsi="Gabriola"/>
                <w:sz w:val="20"/>
                <w:szCs w:val="20"/>
              </w:rPr>
              <w:t>____________________________</w:t>
            </w:r>
            <w:r w:rsidR="0042362F">
              <w:rPr>
                <w:rFonts w:ascii="Gabriola" w:hAnsi="Gabriola"/>
                <w:sz w:val="20"/>
                <w:szCs w:val="20"/>
              </w:rPr>
              <w:t>_____</w:t>
            </w:r>
          </w:p>
        </w:tc>
      </w:tr>
      <w:tr w:rsidR="00804456" w:rsidRPr="00EE6DC2" w14:paraId="53E29D96" w14:textId="77777777" w:rsidTr="00D3257D">
        <w:trPr>
          <w:trHeight w:val="284"/>
        </w:trPr>
        <w:tc>
          <w:tcPr>
            <w:tcW w:w="1978" w:type="dxa"/>
            <w:tcBorders>
              <w:bottom w:val="nil"/>
            </w:tcBorders>
            <w:noWrap/>
            <w:vAlign w:val="bottom"/>
          </w:tcPr>
          <w:p w14:paraId="2AF13611" w14:textId="77777777" w:rsidR="00804456" w:rsidRDefault="00804456" w:rsidP="006009F1">
            <w:pPr>
              <w:rPr>
                <w:sz w:val="20"/>
                <w:szCs w:val="20"/>
              </w:rPr>
            </w:pPr>
            <w:r w:rsidRPr="00EE6DC2">
              <w:rPr>
                <w:sz w:val="20"/>
                <w:szCs w:val="20"/>
              </w:rPr>
              <w:t>PLZ</w:t>
            </w:r>
            <w:r>
              <w:rPr>
                <w:sz w:val="20"/>
                <w:szCs w:val="20"/>
              </w:rPr>
              <w:t>:</w:t>
            </w:r>
            <w:r>
              <w:rPr>
                <w:sz w:val="20"/>
                <w:szCs w:val="20"/>
              </w:rPr>
              <w:tab/>
            </w:r>
          </w:p>
        </w:tc>
        <w:tc>
          <w:tcPr>
            <w:tcW w:w="1871" w:type="dxa"/>
            <w:tcBorders>
              <w:bottom w:val="nil"/>
            </w:tcBorders>
            <w:noWrap/>
            <w:vAlign w:val="bottom"/>
          </w:tcPr>
          <w:p w14:paraId="02B3F69B" w14:textId="77777777" w:rsidR="00804456" w:rsidRPr="00EC1B68" w:rsidRDefault="00804456" w:rsidP="006009F1">
            <w:pPr>
              <w:jc w:val="both"/>
              <w:rPr>
                <w:rFonts w:ascii="Gabriola" w:hAnsi="Gabriola"/>
                <w:sz w:val="20"/>
                <w:szCs w:val="20"/>
              </w:rPr>
            </w:pPr>
            <w:r>
              <w:rPr>
                <w:rFonts w:ascii="Gabriola" w:hAnsi="Gabriola"/>
                <w:sz w:val="20"/>
                <w:szCs w:val="20"/>
              </w:rPr>
              <w:t>__________________________________</w:t>
            </w:r>
          </w:p>
        </w:tc>
        <w:tc>
          <w:tcPr>
            <w:tcW w:w="6387" w:type="dxa"/>
            <w:gridSpan w:val="5"/>
            <w:tcBorders>
              <w:bottom w:val="nil"/>
            </w:tcBorders>
            <w:vAlign w:val="bottom"/>
          </w:tcPr>
          <w:p w14:paraId="4D085646" w14:textId="77777777" w:rsidR="00804456" w:rsidRPr="00EE6DC2" w:rsidRDefault="00804456" w:rsidP="006009F1">
            <w:pPr>
              <w:rPr>
                <w:sz w:val="20"/>
                <w:szCs w:val="20"/>
              </w:rPr>
            </w:pPr>
            <w:r>
              <w:rPr>
                <w:sz w:val="20"/>
                <w:szCs w:val="20"/>
              </w:rPr>
              <w:t>O</w:t>
            </w:r>
            <w:r w:rsidRPr="00EE6DC2">
              <w:rPr>
                <w:sz w:val="20"/>
                <w:szCs w:val="20"/>
              </w:rPr>
              <w:t>rt:</w:t>
            </w:r>
            <w:r>
              <w:rPr>
                <w:sz w:val="20"/>
                <w:szCs w:val="20"/>
              </w:rPr>
              <w:tab/>
            </w:r>
            <w:r w:rsidRPr="00D3257D">
              <w:rPr>
                <w:rFonts w:ascii="Gabriola" w:hAnsi="Gabriola"/>
                <w:sz w:val="20"/>
                <w:szCs w:val="20"/>
              </w:rPr>
              <w:t>___________________________</w:t>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t>___________________</w:t>
            </w:r>
            <w:r w:rsidR="00D3257D">
              <w:rPr>
                <w:rFonts w:ascii="Gabriola" w:hAnsi="Gabriola"/>
                <w:sz w:val="20"/>
                <w:szCs w:val="20"/>
              </w:rPr>
              <w:t>____________________________________________________________________________________________________________________</w:t>
            </w:r>
            <w:r w:rsidR="0042362F">
              <w:rPr>
                <w:rFonts w:ascii="Gabriola" w:hAnsi="Gabriola"/>
                <w:sz w:val="20"/>
                <w:szCs w:val="20"/>
              </w:rPr>
              <w:t>_____</w:t>
            </w:r>
          </w:p>
        </w:tc>
      </w:tr>
      <w:tr w:rsidR="00804456" w:rsidRPr="00EE6DC2" w14:paraId="3CDE1ADB" w14:textId="77777777" w:rsidTr="00D3257D">
        <w:trPr>
          <w:trHeight w:val="213"/>
        </w:trPr>
        <w:tc>
          <w:tcPr>
            <w:tcW w:w="1978" w:type="dxa"/>
            <w:tcBorders>
              <w:top w:val="nil"/>
              <w:bottom w:val="nil"/>
            </w:tcBorders>
            <w:noWrap/>
            <w:vAlign w:val="bottom"/>
            <w:hideMark/>
          </w:tcPr>
          <w:p w14:paraId="37C47263" w14:textId="77777777" w:rsidR="00804456" w:rsidRPr="00EE6DC2" w:rsidRDefault="00804456" w:rsidP="006009F1">
            <w:pPr>
              <w:rPr>
                <w:sz w:val="20"/>
                <w:szCs w:val="20"/>
              </w:rPr>
            </w:pPr>
            <w:r>
              <w:rPr>
                <w:sz w:val="20"/>
                <w:szCs w:val="20"/>
              </w:rPr>
              <w:t>Ansprechpartner:</w:t>
            </w:r>
          </w:p>
        </w:tc>
        <w:tc>
          <w:tcPr>
            <w:tcW w:w="3743" w:type="dxa"/>
            <w:gridSpan w:val="2"/>
            <w:tcBorders>
              <w:top w:val="nil"/>
              <w:bottom w:val="nil"/>
            </w:tcBorders>
            <w:noWrap/>
            <w:vAlign w:val="bottom"/>
          </w:tcPr>
          <w:p w14:paraId="06651337" w14:textId="77777777" w:rsidR="00804456" w:rsidRPr="00EC1B68" w:rsidRDefault="00804456" w:rsidP="006009F1">
            <w:pPr>
              <w:jc w:val="both"/>
              <w:rPr>
                <w:rFonts w:ascii="Gabriola" w:hAnsi="Gabriola"/>
                <w:sz w:val="20"/>
                <w:szCs w:val="20"/>
              </w:rPr>
            </w:pPr>
            <w:r>
              <w:rPr>
                <w:rFonts w:ascii="Gabriola" w:hAnsi="Gabriola"/>
                <w:sz w:val="20"/>
                <w:szCs w:val="20"/>
              </w:rPr>
              <w:t>____________________________________________________________________________________________________________</w:t>
            </w:r>
          </w:p>
        </w:tc>
        <w:tc>
          <w:tcPr>
            <w:tcW w:w="973" w:type="dxa"/>
            <w:tcBorders>
              <w:top w:val="nil"/>
              <w:bottom w:val="nil"/>
            </w:tcBorders>
            <w:noWrap/>
            <w:vAlign w:val="bottom"/>
          </w:tcPr>
          <w:p w14:paraId="6E9ED0E3" w14:textId="77777777" w:rsidR="00804456" w:rsidRPr="00EE6DC2" w:rsidRDefault="00804456" w:rsidP="006009F1">
            <w:pPr>
              <w:rPr>
                <w:sz w:val="20"/>
                <w:szCs w:val="20"/>
              </w:rPr>
            </w:pPr>
            <w:r>
              <w:rPr>
                <w:sz w:val="20"/>
                <w:szCs w:val="20"/>
              </w:rPr>
              <w:t>Telefon:</w:t>
            </w:r>
          </w:p>
        </w:tc>
        <w:tc>
          <w:tcPr>
            <w:tcW w:w="3542" w:type="dxa"/>
            <w:gridSpan w:val="3"/>
            <w:tcBorders>
              <w:top w:val="nil"/>
              <w:bottom w:val="nil"/>
            </w:tcBorders>
            <w:noWrap/>
            <w:vAlign w:val="bottom"/>
          </w:tcPr>
          <w:p w14:paraId="5DC07F3C" w14:textId="77777777" w:rsidR="00804456" w:rsidRPr="00D3257D" w:rsidRDefault="00804456" w:rsidP="006009F1">
            <w:pPr>
              <w:rPr>
                <w:rFonts w:ascii="Gabriola" w:hAnsi="Gabriola"/>
                <w:sz w:val="20"/>
                <w:szCs w:val="20"/>
              </w:rPr>
            </w:pPr>
            <w:r w:rsidRPr="00D3257D">
              <w:rPr>
                <w:rFonts w:ascii="Gabriola" w:hAnsi="Gabriola"/>
                <w:sz w:val="20"/>
                <w:szCs w:val="20"/>
              </w:rPr>
              <w:t>___________________________</w:t>
            </w:r>
            <w:r w:rsidR="00D3257D">
              <w:rPr>
                <w:rFonts w:ascii="Gabriola" w:hAnsi="Gabriola"/>
                <w:sz w:val="20"/>
                <w:szCs w:val="20"/>
              </w:rPr>
              <w:t>______________________________________________________________</w:t>
            </w:r>
            <w:r w:rsidR="0042362F">
              <w:rPr>
                <w:rFonts w:ascii="Gabriola" w:hAnsi="Gabriola"/>
                <w:sz w:val="20"/>
                <w:szCs w:val="20"/>
              </w:rPr>
              <w:t>____</w:t>
            </w:r>
            <w:r w:rsidR="00D3257D">
              <w:rPr>
                <w:rFonts w:ascii="Gabriola" w:hAnsi="Gabriola"/>
                <w:sz w:val="20"/>
                <w:szCs w:val="20"/>
              </w:rPr>
              <w:t>______</w:t>
            </w:r>
          </w:p>
        </w:tc>
      </w:tr>
      <w:tr w:rsidR="00D3257D" w:rsidRPr="00EE6DC2" w14:paraId="1480D36C" w14:textId="77777777" w:rsidTr="00D3257D">
        <w:trPr>
          <w:trHeight w:val="161"/>
        </w:trPr>
        <w:tc>
          <w:tcPr>
            <w:tcW w:w="1978" w:type="dxa"/>
            <w:tcBorders>
              <w:top w:val="nil"/>
              <w:bottom w:val="single" w:sz="4" w:space="0" w:color="auto"/>
            </w:tcBorders>
            <w:noWrap/>
            <w:vAlign w:val="bottom"/>
          </w:tcPr>
          <w:p w14:paraId="2FB91947" w14:textId="77777777" w:rsidR="00D3257D" w:rsidRPr="00D3257D" w:rsidRDefault="00D3257D" w:rsidP="006009F1">
            <w:pPr>
              <w:rPr>
                <w:sz w:val="10"/>
                <w:szCs w:val="10"/>
              </w:rPr>
            </w:pPr>
          </w:p>
        </w:tc>
        <w:tc>
          <w:tcPr>
            <w:tcW w:w="3743" w:type="dxa"/>
            <w:gridSpan w:val="2"/>
            <w:tcBorders>
              <w:top w:val="nil"/>
              <w:bottom w:val="single" w:sz="4" w:space="0" w:color="auto"/>
            </w:tcBorders>
            <w:noWrap/>
            <w:vAlign w:val="bottom"/>
          </w:tcPr>
          <w:p w14:paraId="6B0B8AD6" w14:textId="77777777" w:rsidR="00D3257D" w:rsidRDefault="00D3257D" w:rsidP="006009F1">
            <w:pPr>
              <w:jc w:val="both"/>
              <w:rPr>
                <w:rFonts w:ascii="Gabriola" w:hAnsi="Gabriola"/>
                <w:sz w:val="20"/>
                <w:szCs w:val="20"/>
              </w:rPr>
            </w:pPr>
          </w:p>
        </w:tc>
        <w:tc>
          <w:tcPr>
            <w:tcW w:w="973" w:type="dxa"/>
            <w:tcBorders>
              <w:top w:val="nil"/>
              <w:bottom w:val="single" w:sz="4" w:space="0" w:color="auto"/>
            </w:tcBorders>
            <w:noWrap/>
            <w:vAlign w:val="bottom"/>
          </w:tcPr>
          <w:p w14:paraId="34DA2FF9" w14:textId="77777777" w:rsidR="00D3257D" w:rsidRDefault="00D3257D" w:rsidP="006009F1">
            <w:pPr>
              <w:rPr>
                <w:sz w:val="20"/>
                <w:szCs w:val="20"/>
              </w:rPr>
            </w:pPr>
          </w:p>
        </w:tc>
        <w:tc>
          <w:tcPr>
            <w:tcW w:w="3542" w:type="dxa"/>
            <w:gridSpan w:val="3"/>
            <w:tcBorders>
              <w:top w:val="nil"/>
              <w:bottom w:val="single" w:sz="4" w:space="0" w:color="auto"/>
            </w:tcBorders>
            <w:noWrap/>
            <w:vAlign w:val="bottom"/>
          </w:tcPr>
          <w:p w14:paraId="316F4397" w14:textId="77777777" w:rsidR="00D3257D" w:rsidRPr="00D3257D" w:rsidRDefault="00D3257D" w:rsidP="006009F1">
            <w:pPr>
              <w:rPr>
                <w:rFonts w:ascii="Gabriola" w:hAnsi="Gabriola"/>
                <w:sz w:val="20"/>
                <w:szCs w:val="20"/>
              </w:rPr>
            </w:pPr>
          </w:p>
        </w:tc>
      </w:tr>
      <w:tr w:rsidR="00804456" w:rsidRPr="00EE6DC2" w14:paraId="09917882" w14:textId="77777777" w:rsidTr="00D3257D">
        <w:trPr>
          <w:trHeight w:val="284"/>
        </w:trPr>
        <w:tc>
          <w:tcPr>
            <w:tcW w:w="5721" w:type="dxa"/>
            <w:gridSpan w:val="3"/>
            <w:tcBorders>
              <w:top w:val="single" w:sz="4" w:space="0" w:color="auto"/>
              <w:bottom w:val="single" w:sz="4" w:space="0" w:color="auto"/>
            </w:tcBorders>
            <w:noWrap/>
            <w:vAlign w:val="bottom"/>
            <w:hideMark/>
          </w:tcPr>
          <w:p w14:paraId="2D3B885D" w14:textId="77777777" w:rsidR="00804456" w:rsidRPr="00EE6DC2" w:rsidRDefault="00804456" w:rsidP="006009F1">
            <w:pPr>
              <w:rPr>
                <w:sz w:val="20"/>
                <w:szCs w:val="20"/>
              </w:rPr>
            </w:pPr>
            <w:r w:rsidRPr="00EE6DC2">
              <w:rPr>
                <w:b/>
                <w:sz w:val="20"/>
                <w:szCs w:val="20"/>
              </w:rPr>
              <w:t>Bankverbindung</w:t>
            </w:r>
          </w:p>
        </w:tc>
        <w:tc>
          <w:tcPr>
            <w:tcW w:w="973" w:type="dxa"/>
            <w:tcBorders>
              <w:top w:val="single" w:sz="4" w:space="0" w:color="auto"/>
              <w:bottom w:val="single" w:sz="4" w:space="0" w:color="auto"/>
            </w:tcBorders>
            <w:noWrap/>
            <w:vAlign w:val="bottom"/>
          </w:tcPr>
          <w:p w14:paraId="5FEB1F1E" w14:textId="77777777" w:rsidR="00804456" w:rsidRPr="00EE6DC2" w:rsidRDefault="00804456" w:rsidP="006009F1">
            <w:pPr>
              <w:rPr>
                <w:sz w:val="20"/>
                <w:szCs w:val="20"/>
              </w:rPr>
            </w:pPr>
          </w:p>
        </w:tc>
        <w:tc>
          <w:tcPr>
            <w:tcW w:w="3542" w:type="dxa"/>
            <w:gridSpan w:val="3"/>
            <w:tcBorders>
              <w:top w:val="single" w:sz="4" w:space="0" w:color="auto"/>
              <w:bottom w:val="single" w:sz="4" w:space="0" w:color="auto"/>
            </w:tcBorders>
            <w:noWrap/>
            <w:vAlign w:val="bottom"/>
          </w:tcPr>
          <w:p w14:paraId="5A1598BD" w14:textId="77777777" w:rsidR="00804456" w:rsidRPr="00EE6DC2" w:rsidRDefault="00804456" w:rsidP="006009F1">
            <w:pPr>
              <w:rPr>
                <w:sz w:val="20"/>
                <w:szCs w:val="20"/>
              </w:rPr>
            </w:pPr>
          </w:p>
        </w:tc>
      </w:tr>
      <w:tr w:rsidR="00804456" w:rsidRPr="00EE6DC2" w14:paraId="14D51640" w14:textId="77777777" w:rsidTr="00D3257D">
        <w:trPr>
          <w:trHeight w:val="284"/>
        </w:trPr>
        <w:tc>
          <w:tcPr>
            <w:tcW w:w="10236" w:type="dxa"/>
            <w:gridSpan w:val="7"/>
            <w:tcBorders>
              <w:top w:val="single" w:sz="4" w:space="0" w:color="auto"/>
              <w:bottom w:val="single" w:sz="4" w:space="0" w:color="auto"/>
              <w:right w:val="single" w:sz="4" w:space="0" w:color="auto"/>
            </w:tcBorders>
            <w:noWrap/>
          </w:tcPr>
          <w:tbl>
            <w:tblPr>
              <w:tblW w:w="10078" w:type="dxa"/>
              <w:tblBorders>
                <w:top w:val="single" w:sz="12" w:space="0" w:color="auto"/>
                <w:left w:val="single" w:sz="12" w:space="0" w:color="auto"/>
                <w:bottom w:val="single" w:sz="12" w:space="0" w:color="auto"/>
                <w:right w:val="single" w:sz="12" w:space="0" w:color="auto"/>
              </w:tblBorders>
              <w:tblLayout w:type="fixed"/>
              <w:tblCellMar>
                <w:left w:w="71" w:type="dxa"/>
                <w:right w:w="71" w:type="dxa"/>
              </w:tblCellMar>
              <w:tblLook w:val="0000" w:firstRow="0" w:lastRow="0" w:firstColumn="0" w:lastColumn="0" w:noHBand="0" w:noVBand="0"/>
            </w:tblPr>
            <w:tblGrid>
              <w:gridCol w:w="476"/>
              <w:gridCol w:w="37"/>
              <w:gridCol w:w="225"/>
              <w:gridCol w:w="261"/>
              <w:gridCol w:w="30"/>
              <w:gridCol w:w="229"/>
              <w:gridCol w:w="259"/>
              <w:gridCol w:w="259"/>
              <w:gridCol w:w="261"/>
              <w:gridCol w:w="259"/>
              <w:gridCol w:w="259"/>
              <w:gridCol w:w="259"/>
              <w:gridCol w:w="259"/>
              <w:gridCol w:w="261"/>
              <w:gridCol w:w="259"/>
              <w:gridCol w:w="259"/>
              <w:gridCol w:w="259"/>
              <w:gridCol w:w="259"/>
              <w:gridCol w:w="259"/>
              <w:gridCol w:w="261"/>
              <w:gridCol w:w="108"/>
              <w:gridCol w:w="151"/>
              <w:gridCol w:w="259"/>
              <w:gridCol w:w="259"/>
              <w:gridCol w:w="259"/>
              <w:gridCol w:w="261"/>
              <w:gridCol w:w="315"/>
              <w:gridCol w:w="53"/>
              <w:gridCol w:w="242"/>
              <w:gridCol w:w="295"/>
              <w:gridCol w:w="197"/>
              <w:gridCol w:w="98"/>
              <w:gridCol w:w="295"/>
              <w:gridCol w:w="151"/>
              <w:gridCol w:w="144"/>
              <w:gridCol w:w="295"/>
              <w:gridCol w:w="295"/>
              <w:gridCol w:w="295"/>
              <w:gridCol w:w="295"/>
              <w:gridCol w:w="295"/>
              <w:gridCol w:w="295"/>
              <w:gridCol w:w="72"/>
              <w:gridCol w:w="49"/>
              <w:gridCol w:w="127"/>
              <w:gridCol w:w="83"/>
            </w:tblGrid>
            <w:tr w:rsidR="00804456" w:rsidRPr="00490A8B" w14:paraId="629FD83D" w14:textId="77777777" w:rsidTr="006009F1">
              <w:trPr>
                <w:trHeight w:hRule="exact" w:val="241"/>
              </w:trPr>
              <w:tc>
                <w:tcPr>
                  <w:tcW w:w="4998" w:type="dxa"/>
                  <w:gridSpan w:val="21"/>
                  <w:tcBorders>
                    <w:top w:val="nil"/>
                    <w:left w:val="nil"/>
                    <w:bottom w:val="nil"/>
                    <w:right w:val="nil"/>
                  </w:tcBorders>
                  <w:vAlign w:val="bottom"/>
                </w:tcPr>
                <w:p w14:paraId="2CC8D1A5"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rPr>
                      <w:sz w:val="16"/>
                    </w:rPr>
                  </w:pPr>
                </w:p>
              </w:tc>
              <w:tc>
                <w:tcPr>
                  <w:tcW w:w="5080" w:type="dxa"/>
                  <w:gridSpan w:val="24"/>
                  <w:tcBorders>
                    <w:top w:val="nil"/>
                    <w:left w:val="nil"/>
                    <w:bottom w:val="nil"/>
                    <w:right w:val="nil"/>
                  </w:tcBorders>
                  <w:vAlign w:val="bottom"/>
                </w:tcPr>
                <w:p w14:paraId="2F1F662F"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rPr>
                      <w:sz w:val="16"/>
                    </w:rPr>
                  </w:pPr>
                </w:p>
              </w:tc>
            </w:tr>
            <w:tr w:rsidR="00804456" w:rsidRPr="00490A8B" w14:paraId="4586AA1C" w14:textId="77777777" w:rsidTr="006009F1">
              <w:trPr>
                <w:trHeight w:hRule="exact" w:val="241"/>
              </w:trPr>
              <w:tc>
                <w:tcPr>
                  <w:tcW w:w="4998" w:type="dxa"/>
                  <w:gridSpan w:val="21"/>
                  <w:tcBorders>
                    <w:top w:val="nil"/>
                    <w:left w:val="nil"/>
                  </w:tcBorders>
                  <w:vAlign w:val="center"/>
                </w:tcPr>
                <w:p w14:paraId="29377AB9"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rPr>
                      <w:sz w:val="16"/>
                    </w:rPr>
                  </w:pPr>
                </w:p>
              </w:tc>
              <w:tc>
                <w:tcPr>
                  <w:tcW w:w="2291" w:type="dxa"/>
                  <w:gridSpan w:val="10"/>
                  <w:tcBorders>
                    <w:top w:val="nil"/>
                    <w:bottom w:val="nil"/>
                  </w:tcBorders>
                </w:tcPr>
                <w:p w14:paraId="506BC786"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jc w:val="center"/>
                    <w:rPr>
                      <w:sz w:val="16"/>
                    </w:rPr>
                  </w:pPr>
                </w:p>
              </w:tc>
              <w:tc>
                <w:tcPr>
                  <w:tcW w:w="544" w:type="dxa"/>
                  <w:gridSpan w:val="3"/>
                  <w:tcBorders>
                    <w:top w:val="nil"/>
                    <w:bottom w:val="nil"/>
                  </w:tcBorders>
                  <w:vAlign w:val="center"/>
                </w:tcPr>
                <w:p w14:paraId="51D241FC"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rPr>
                      <w:sz w:val="16"/>
                    </w:rPr>
                  </w:pPr>
                </w:p>
              </w:tc>
              <w:tc>
                <w:tcPr>
                  <w:tcW w:w="1986" w:type="dxa"/>
                  <w:gridSpan w:val="8"/>
                  <w:tcBorders>
                    <w:top w:val="nil"/>
                    <w:bottom w:val="nil"/>
                  </w:tcBorders>
                </w:tcPr>
                <w:p w14:paraId="0A3A4661"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jc w:val="center"/>
                    <w:rPr>
                      <w:sz w:val="16"/>
                    </w:rPr>
                  </w:pPr>
                </w:p>
              </w:tc>
              <w:tc>
                <w:tcPr>
                  <w:tcW w:w="258" w:type="dxa"/>
                  <w:gridSpan w:val="3"/>
                  <w:tcBorders>
                    <w:top w:val="nil"/>
                    <w:bottom w:val="nil"/>
                    <w:right w:val="nil"/>
                  </w:tcBorders>
                  <w:vAlign w:val="center"/>
                </w:tcPr>
                <w:p w14:paraId="78AAA4F1"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rPr>
                      <w:sz w:val="16"/>
                    </w:rPr>
                  </w:pPr>
                </w:p>
              </w:tc>
            </w:tr>
            <w:tr w:rsidR="00804456" w:rsidRPr="00490A8B" w14:paraId="341A786E" w14:textId="77777777" w:rsidTr="006009F1">
              <w:trPr>
                <w:gridAfter w:val="1"/>
                <w:wAfter w:w="83" w:type="dxa"/>
                <w:trHeight w:hRule="exact" w:val="301"/>
              </w:trPr>
              <w:tc>
                <w:tcPr>
                  <w:tcW w:w="476" w:type="dxa"/>
                  <w:tcBorders>
                    <w:left w:val="nil"/>
                    <w:right w:val="single" w:sz="4" w:space="0" w:color="auto"/>
                  </w:tcBorders>
                  <w:vAlign w:val="center"/>
                </w:tcPr>
                <w:p w14:paraId="5A38D80D"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rPr>
                      <w:sz w:val="14"/>
                    </w:rPr>
                  </w:pPr>
                </w:p>
              </w:tc>
              <w:tc>
                <w:tcPr>
                  <w:tcW w:w="262" w:type="dxa"/>
                  <w:gridSpan w:val="2"/>
                  <w:tcBorders>
                    <w:top w:val="nil"/>
                    <w:left w:val="single" w:sz="4" w:space="0" w:color="auto"/>
                    <w:bottom w:val="single" w:sz="4" w:space="0" w:color="auto"/>
                    <w:right w:val="single" w:sz="4" w:space="0" w:color="auto"/>
                  </w:tcBorders>
                  <w:vAlign w:val="center"/>
                </w:tcPr>
                <w:p w14:paraId="51C5496E"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rPr>
                      <w:sz w:val="14"/>
                    </w:rPr>
                  </w:pPr>
                </w:p>
              </w:tc>
              <w:tc>
                <w:tcPr>
                  <w:tcW w:w="261" w:type="dxa"/>
                  <w:tcBorders>
                    <w:top w:val="nil"/>
                    <w:left w:val="single" w:sz="4" w:space="0" w:color="auto"/>
                    <w:bottom w:val="single" w:sz="4" w:space="0" w:color="auto"/>
                    <w:right w:val="single" w:sz="4" w:space="0" w:color="auto"/>
                  </w:tcBorders>
                  <w:vAlign w:val="center"/>
                </w:tcPr>
                <w:p w14:paraId="189EF195"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gridSpan w:val="2"/>
                  <w:tcBorders>
                    <w:top w:val="nil"/>
                    <w:left w:val="single" w:sz="4" w:space="0" w:color="auto"/>
                    <w:bottom w:val="single" w:sz="4" w:space="0" w:color="auto"/>
                    <w:right w:val="single" w:sz="4" w:space="0" w:color="auto"/>
                  </w:tcBorders>
                  <w:vAlign w:val="center"/>
                </w:tcPr>
                <w:p w14:paraId="24A694D5"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25A86F98"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49CDE73F"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61" w:type="dxa"/>
                  <w:tcBorders>
                    <w:top w:val="nil"/>
                    <w:left w:val="single" w:sz="4" w:space="0" w:color="auto"/>
                    <w:bottom w:val="single" w:sz="4" w:space="0" w:color="auto"/>
                    <w:right w:val="single" w:sz="4" w:space="0" w:color="auto"/>
                  </w:tcBorders>
                  <w:vAlign w:val="center"/>
                </w:tcPr>
                <w:p w14:paraId="7B2D2B3C"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0EE0845A"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5642255E"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42A07B96"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21B20DAC"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61" w:type="dxa"/>
                  <w:tcBorders>
                    <w:top w:val="nil"/>
                    <w:left w:val="single" w:sz="4" w:space="0" w:color="auto"/>
                    <w:bottom w:val="single" w:sz="4" w:space="0" w:color="auto"/>
                    <w:right w:val="single" w:sz="4" w:space="0" w:color="auto"/>
                  </w:tcBorders>
                  <w:vAlign w:val="center"/>
                </w:tcPr>
                <w:p w14:paraId="46C353B4"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4E6F0086"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1373F03F"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61D45303"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298187C9"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694300DC"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61" w:type="dxa"/>
                  <w:tcBorders>
                    <w:top w:val="nil"/>
                    <w:left w:val="single" w:sz="4" w:space="0" w:color="auto"/>
                    <w:bottom w:val="single" w:sz="4" w:space="0" w:color="auto"/>
                    <w:right w:val="single" w:sz="4" w:space="0" w:color="auto"/>
                  </w:tcBorders>
                  <w:vAlign w:val="center"/>
                </w:tcPr>
                <w:p w14:paraId="4A84E5C4"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gridSpan w:val="2"/>
                  <w:tcBorders>
                    <w:top w:val="nil"/>
                    <w:left w:val="single" w:sz="4" w:space="0" w:color="auto"/>
                    <w:bottom w:val="single" w:sz="4" w:space="0" w:color="auto"/>
                    <w:right w:val="single" w:sz="4" w:space="0" w:color="auto"/>
                  </w:tcBorders>
                  <w:vAlign w:val="center"/>
                </w:tcPr>
                <w:p w14:paraId="676F74FB"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39E7A6C9"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06F6528D"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59" w:type="dxa"/>
                  <w:tcBorders>
                    <w:top w:val="nil"/>
                    <w:left w:val="single" w:sz="4" w:space="0" w:color="auto"/>
                    <w:bottom w:val="single" w:sz="4" w:space="0" w:color="auto"/>
                    <w:right w:val="single" w:sz="4" w:space="0" w:color="auto"/>
                  </w:tcBorders>
                  <w:vAlign w:val="center"/>
                </w:tcPr>
                <w:p w14:paraId="32C9A36C"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61" w:type="dxa"/>
                  <w:tcBorders>
                    <w:top w:val="nil"/>
                    <w:left w:val="single" w:sz="4" w:space="0" w:color="auto"/>
                    <w:bottom w:val="single" w:sz="4" w:space="0" w:color="auto"/>
                    <w:right w:val="single" w:sz="4" w:space="0" w:color="auto"/>
                  </w:tcBorders>
                  <w:vAlign w:val="center"/>
                </w:tcPr>
                <w:p w14:paraId="7C8F228C"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315" w:type="dxa"/>
                  <w:tcBorders>
                    <w:left w:val="single" w:sz="4" w:space="0" w:color="auto"/>
                    <w:bottom w:val="nil"/>
                    <w:right w:val="single" w:sz="2" w:space="0" w:color="auto"/>
                  </w:tcBorders>
                  <w:vAlign w:val="center"/>
                </w:tcPr>
                <w:p w14:paraId="1A2D5D88"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95" w:type="dxa"/>
                  <w:gridSpan w:val="2"/>
                  <w:tcBorders>
                    <w:top w:val="nil"/>
                    <w:left w:val="single" w:sz="2" w:space="0" w:color="auto"/>
                    <w:bottom w:val="single" w:sz="2" w:space="0" w:color="auto"/>
                    <w:right w:val="single" w:sz="2" w:space="0" w:color="auto"/>
                  </w:tcBorders>
                  <w:vAlign w:val="center"/>
                </w:tcPr>
                <w:p w14:paraId="5969E9DF"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95" w:type="dxa"/>
                  <w:tcBorders>
                    <w:top w:val="nil"/>
                    <w:left w:val="single" w:sz="2" w:space="0" w:color="auto"/>
                    <w:bottom w:val="single" w:sz="2" w:space="0" w:color="auto"/>
                    <w:right w:val="single" w:sz="2" w:space="0" w:color="auto"/>
                  </w:tcBorders>
                  <w:vAlign w:val="center"/>
                </w:tcPr>
                <w:p w14:paraId="4F3DE415"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95" w:type="dxa"/>
                  <w:gridSpan w:val="2"/>
                  <w:tcBorders>
                    <w:top w:val="nil"/>
                    <w:left w:val="single" w:sz="2" w:space="0" w:color="auto"/>
                    <w:bottom w:val="single" w:sz="2" w:space="0" w:color="auto"/>
                    <w:right w:val="single" w:sz="2" w:space="0" w:color="auto"/>
                  </w:tcBorders>
                  <w:vAlign w:val="center"/>
                </w:tcPr>
                <w:p w14:paraId="1463CBD4"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95" w:type="dxa"/>
                  <w:tcBorders>
                    <w:top w:val="nil"/>
                    <w:left w:val="single" w:sz="2" w:space="0" w:color="auto"/>
                    <w:bottom w:val="single" w:sz="2" w:space="0" w:color="auto"/>
                    <w:right w:val="single" w:sz="2" w:space="0" w:color="auto"/>
                  </w:tcBorders>
                  <w:vAlign w:val="center"/>
                </w:tcPr>
                <w:p w14:paraId="538F4175"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95" w:type="dxa"/>
                  <w:gridSpan w:val="2"/>
                  <w:tcBorders>
                    <w:top w:val="nil"/>
                    <w:left w:val="single" w:sz="2" w:space="0" w:color="auto"/>
                    <w:bottom w:val="single" w:sz="2" w:space="0" w:color="auto"/>
                    <w:right w:val="single" w:sz="2" w:space="0" w:color="auto"/>
                  </w:tcBorders>
                  <w:vAlign w:val="center"/>
                </w:tcPr>
                <w:p w14:paraId="39CEFD3F"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95" w:type="dxa"/>
                  <w:tcBorders>
                    <w:top w:val="nil"/>
                    <w:left w:val="single" w:sz="2" w:space="0" w:color="auto"/>
                    <w:bottom w:val="single" w:sz="2" w:space="0" w:color="auto"/>
                    <w:right w:val="single" w:sz="2" w:space="0" w:color="auto"/>
                  </w:tcBorders>
                  <w:vAlign w:val="center"/>
                </w:tcPr>
                <w:p w14:paraId="54D62843"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95" w:type="dxa"/>
                  <w:tcBorders>
                    <w:top w:val="nil"/>
                    <w:left w:val="single" w:sz="2" w:space="0" w:color="auto"/>
                    <w:bottom w:val="single" w:sz="2" w:space="0" w:color="auto"/>
                    <w:right w:val="single" w:sz="2" w:space="0" w:color="auto"/>
                  </w:tcBorders>
                  <w:vAlign w:val="center"/>
                </w:tcPr>
                <w:p w14:paraId="36D36C08"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95" w:type="dxa"/>
                  <w:tcBorders>
                    <w:top w:val="nil"/>
                    <w:left w:val="single" w:sz="2" w:space="0" w:color="auto"/>
                    <w:bottom w:val="single" w:sz="2" w:space="0" w:color="auto"/>
                    <w:right w:val="single" w:sz="2" w:space="0" w:color="auto"/>
                  </w:tcBorders>
                  <w:vAlign w:val="center"/>
                </w:tcPr>
                <w:p w14:paraId="67E432A4"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95" w:type="dxa"/>
                  <w:tcBorders>
                    <w:top w:val="nil"/>
                    <w:left w:val="single" w:sz="2" w:space="0" w:color="auto"/>
                    <w:bottom w:val="single" w:sz="2" w:space="0" w:color="auto"/>
                    <w:right w:val="single" w:sz="2" w:space="0" w:color="auto"/>
                  </w:tcBorders>
                  <w:vAlign w:val="center"/>
                </w:tcPr>
                <w:p w14:paraId="38779F36"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95" w:type="dxa"/>
                  <w:tcBorders>
                    <w:top w:val="nil"/>
                    <w:left w:val="single" w:sz="2" w:space="0" w:color="auto"/>
                    <w:bottom w:val="single" w:sz="2" w:space="0" w:color="auto"/>
                    <w:right w:val="single" w:sz="2" w:space="0" w:color="auto"/>
                  </w:tcBorders>
                  <w:vAlign w:val="center"/>
                </w:tcPr>
                <w:p w14:paraId="6023A817"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95" w:type="dxa"/>
                  <w:tcBorders>
                    <w:top w:val="nil"/>
                    <w:left w:val="single" w:sz="2" w:space="0" w:color="auto"/>
                    <w:bottom w:val="single" w:sz="2" w:space="0" w:color="auto"/>
                    <w:right w:val="single" w:sz="2" w:space="0" w:color="auto"/>
                  </w:tcBorders>
                  <w:vAlign w:val="center"/>
                </w:tcPr>
                <w:p w14:paraId="52F47384"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248" w:type="dxa"/>
                  <w:gridSpan w:val="3"/>
                  <w:tcBorders>
                    <w:top w:val="nil"/>
                    <w:left w:val="single" w:sz="2" w:space="0" w:color="auto"/>
                    <w:bottom w:val="nil"/>
                    <w:right w:val="nil"/>
                  </w:tcBorders>
                  <w:vAlign w:val="center"/>
                </w:tcPr>
                <w:p w14:paraId="07005DC8"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rPr>
                      <w:sz w:val="16"/>
                    </w:rPr>
                  </w:pPr>
                </w:p>
              </w:tc>
            </w:tr>
            <w:tr w:rsidR="00804456" w:rsidRPr="00490A8B" w14:paraId="26D54742" w14:textId="77777777" w:rsidTr="006009F1">
              <w:trPr>
                <w:trHeight w:hRule="exact" w:val="241"/>
              </w:trPr>
              <w:tc>
                <w:tcPr>
                  <w:tcW w:w="1029" w:type="dxa"/>
                  <w:gridSpan w:val="5"/>
                  <w:tcBorders>
                    <w:left w:val="nil"/>
                    <w:right w:val="nil"/>
                  </w:tcBorders>
                  <w:vAlign w:val="center"/>
                </w:tcPr>
                <w:p w14:paraId="768AE554"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p>
              </w:tc>
              <w:tc>
                <w:tcPr>
                  <w:tcW w:w="5526" w:type="dxa"/>
                  <w:gridSpan w:val="23"/>
                  <w:tcBorders>
                    <w:top w:val="nil"/>
                    <w:left w:val="nil"/>
                    <w:bottom w:val="nil"/>
                    <w:right w:val="nil"/>
                  </w:tcBorders>
                  <w:vAlign w:val="center"/>
                </w:tcPr>
                <w:p w14:paraId="498CD1C2"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rPr>
                      <w:sz w:val="14"/>
                    </w:rPr>
                  </w:pPr>
                  <w:r>
                    <w:rPr>
                      <w:sz w:val="14"/>
                    </w:rPr>
                    <w:tab/>
                  </w:r>
                  <w:r>
                    <w:rPr>
                      <w:sz w:val="14"/>
                    </w:rPr>
                    <w:tab/>
                  </w:r>
                  <w:r>
                    <w:rPr>
                      <w:sz w:val="14"/>
                    </w:rPr>
                    <w:tab/>
                  </w:r>
                  <w:r w:rsidRPr="00490A8B">
                    <w:rPr>
                      <w:sz w:val="14"/>
                    </w:rPr>
                    <w:t xml:space="preserve">IBAN </w:t>
                  </w:r>
                  <w:r w:rsidRPr="00490A8B">
                    <w:rPr>
                      <w:sz w:val="10"/>
                      <w:szCs w:val="10"/>
                    </w:rPr>
                    <w:t>(22-stellig)</w:t>
                  </w:r>
                </w:p>
              </w:tc>
              <w:tc>
                <w:tcPr>
                  <w:tcW w:w="3264" w:type="dxa"/>
                  <w:gridSpan w:val="14"/>
                  <w:tcBorders>
                    <w:top w:val="nil"/>
                    <w:left w:val="nil"/>
                    <w:bottom w:val="nil"/>
                  </w:tcBorders>
                  <w:vAlign w:val="center"/>
                </w:tcPr>
                <w:p w14:paraId="3A57DE43"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spacing w:before="20"/>
                    <w:ind w:left="-57"/>
                    <w:jc w:val="center"/>
                    <w:rPr>
                      <w:sz w:val="14"/>
                    </w:rPr>
                  </w:pPr>
                  <w:r w:rsidRPr="00490A8B">
                    <w:rPr>
                      <w:sz w:val="14"/>
                    </w:rPr>
                    <w:t xml:space="preserve">BIC </w:t>
                  </w:r>
                  <w:r w:rsidRPr="00490A8B">
                    <w:rPr>
                      <w:sz w:val="10"/>
                      <w:szCs w:val="10"/>
                    </w:rPr>
                    <w:t>(11-stellig)</w:t>
                  </w:r>
                </w:p>
              </w:tc>
              <w:tc>
                <w:tcPr>
                  <w:tcW w:w="258" w:type="dxa"/>
                  <w:gridSpan w:val="3"/>
                  <w:tcBorders>
                    <w:top w:val="nil"/>
                    <w:bottom w:val="nil"/>
                    <w:right w:val="nil"/>
                  </w:tcBorders>
                  <w:vAlign w:val="center"/>
                </w:tcPr>
                <w:p w14:paraId="57F68190"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rPr>
                      <w:sz w:val="16"/>
                    </w:rPr>
                  </w:pPr>
                </w:p>
              </w:tc>
            </w:tr>
            <w:tr w:rsidR="00804456" w:rsidRPr="00490A8B" w14:paraId="54B2E0D1" w14:textId="77777777" w:rsidTr="006009F1">
              <w:trPr>
                <w:gridAfter w:val="2"/>
                <w:wAfter w:w="210" w:type="dxa"/>
                <w:trHeight w:hRule="exact" w:val="382"/>
              </w:trPr>
              <w:tc>
                <w:tcPr>
                  <w:tcW w:w="513" w:type="dxa"/>
                  <w:gridSpan w:val="2"/>
                  <w:tcBorders>
                    <w:left w:val="nil"/>
                  </w:tcBorders>
                  <w:vAlign w:val="bottom"/>
                </w:tcPr>
                <w:p w14:paraId="5F1B6F90"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rPr>
                      <w:sz w:val="16"/>
                    </w:rPr>
                  </w:pPr>
                  <w:r w:rsidRPr="00490A8B">
                    <w:rPr>
                      <w:sz w:val="16"/>
                    </w:rPr>
                    <w:t>bei</w:t>
                  </w:r>
                </w:p>
              </w:tc>
              <w:tc>
                <w:tcPr>
                  <w:tcW w:w="9355" w:type="dxa"/>
                  <w:gridSpan w:val="41"/>
                  <w:tcBorders>
                    <w:bottom w:val="single" w:sz="4" w:space="0" w:color="auto"/>
                    <w:right w:val="nil"/>
                  </w:tcBorders>
                  <w:vAlign w:val="bottom"/>
                </w:tcPr>
                <w:p w14:paraId="3A93D72E" w14:textId="6D9FB3B8" w:rsidR="00804456" w:rsidRPr="00490A8B" w:rsidRDefault="00804456" w:rsidP="006009F1">
                  <w:pPr>
                    <w:rPr>
                      <w:b/>
                      <w:sz w:val="16"/>
                    </w:rPr>
                  </w:pPr>
                </w:p>
              </w:tc>
            </w:tr>
            <w:tr w:rsidR="00804456" w:rsidRPr="00490A8B" w14:paraId="62C3072C" w14:textId="77777777" w:rsidTr="006009F1">
              <w:trPr>
                <w:gridAfter w:val="2"/>
                <w:wAfter w:w="210" w:type="dxa"/>
                <w:trHeight w:hRule="exact" w:val="297"/>
              </w:trPr>
              <w:tc>
                <w:tcPr>
                  <w:tcW w:w="513" w:type="dxa"/>
                  <w:gridSpan w:val="2"/>
                  <w:tcBorders>
                    <w:left w:val="nil"/>
                    <w:bottom w:val="nil"/>
                  </w:tcBorders>
                  <w:vAlign w:val="bottom"/>
                </w:tcPr>
                <w:p w14:paraId="6D679B59" w14:textId="77777777" w:rsidR="00804456" w:rsidRPr="00490A8B" w:rsidRDefault="00804456" w:rsidP="006009F1">
                  <w:pPr>
                    <w:tabs>
                      <w:tab w:val="left" w:pos="284"/>
                      <w:tab w:val="left" w:pos="567"/>
                      <w:tab w:val="left" w:pos="2127"/>
                      <w:tab w:val="left" w:pos="3261"/>
                      <w:tab w:val="left" w:pos="4253"/>
                      <w:tab w:val="left" w:pos="4962"/>
                      <w:tab w:val="left" w:pos="5670"/>
                      <w:tab w:val="left" w:pos="6379"/>
                      <w:tab w:val="left" w:pos="7017"/>
                      <w:tab w:val="left" w:pos="8505"/>
                    </w:tabs>
                    <w:rPr>
                      <w:sz w:val="16"/>
                    </w:rPr>
                  </w:pPr>
                </w:p>
              </w:tc>
              <w:tc>
                <w:tcPr>
                  <w:tcW w:w="9355" w:type="dxa"/>
                  <w:gridSpan w:val="41"/>
                  <w:tcBorders>
                    <w:top w:val="single" w:sz="4" w:space="0" w:color="auto"/>
                    <w:bottom w:val="nil"/>
                    <w:right w:val="nil"/>
                  </w:tcBorders>
                </w:tcPr>
                <w:p w14:paraId="3ABF94FA" w14:textId="77777777" w:rsidR="00804456" w:rsidRPr="00490A8B" w:rsidRDefault="00804456" w:rsidP="006009F1">
                  <w:pPr>
                    <w:spacing w:before="20"/>
                    <w:rPr>
                      <w:sz w:val="14"/>
                    </w:rPr>
                  </w:pPr>
                  <w:r w:rsidRPr="00490A8B">
                    <w:rPr>
                      <w:sz w:val="14"/>
                    </w:rPr>
                    <w:t>G</w:t>
                  </w:r>
                  <w:r w:rsidRPr="00A04C0F">
                    <w:rPr>
                      <w:sz w:val="14"/>
                    </w:rPr>
                    <w:t>eldinstitut</w:t>
                  </w:r>
                </w:p>
              </w:tc>
            </w:tr>
          </w:tbl>
          <w:p w14:paraId="6EF70058" w14:textId="77777777" w:rsidR="00804456" w:rsidRDefault="00804456" w:rsidP="006009F1"/>
        </w:tc>
      </w:tr>
    </w:tbl>
    <w:p w14:paraId="4DC3467A" w14:textId="77777777" w:rsidR="00804456" w:rsidRDefault="00804456" w:rsidP="00CA57CC">
      <w:pPr>
        <w:rPr>
          <w:b/>
          <w:sz w:val="20"/>
          <w:szCs w:val="20"/>
        </w:rPr>
      </w:pPr>
    </w:p>
    <w:tbl>
      <w:tblPr>
        <w:tblW w:w="10236" w:type="dxa"/>
        <w:tblInd w:w="-31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583"/>
        <w:gridCol w:w="1970"/>
        <w:gridCol w:w="1703"/>
        <w:gridCol w:w="1414"/>
        <w:gridCol w:w="256"/>
        <w:gridCol w:w="591"/>
        <w:gridCol w:w="623"/>
        <w:gridCol w:w="2096"/>
      </w:tblGrid>
      <w:tr w:rsidR="00804456" w:rsidRPr="00EE6DC2" w14:paraId="322B9127" w14:textId="77777777" w:rsidTr="006009F1">
        <w:trPr>
          <w:trHeight w:val="295"/>
        </w:trPr>
        <w:tc>
          <w:tcPr>
            <w:tcW w:w="6926" w:type="dxa"/>
            <w:gridSpan w:val="5"/>
            <w:tcBorders>
              <w:top w:val="single" w:sz="4" w:space="0" w:color="auto"/>
              <w:bottom w:val="single" w:sz="4" w:space="0" w:color="auto"/>
            </w:tcBorders>
            <w:noWrap/>
            <w:vAlign w:val="center"/>
            <w:hideMark/>
          </w:tcPr>
          <w:p w14:paraId="57739D1F" w14:textId="77777777" w:rsidR="00804456" w:rsidRPr="00C51641" w:rsidRDefault="004F5307" w:rsidP="00C51641">
            <w:pPr>
              <w:pStyle w:val="Listenabsatz"/>
              <w:numPr>
                <w:ilvl w:val="0"/>
                <w:numId w:val="18"/>
              </w:numPr>
              <w:rPr>
                <w:b/>
                <w:sz w:val="20"/>
                <w:szCs w:val="20"/>
              </w:rPr>
            </w:pPr>
            <w:r w:rsidRPr="00C51641">
              <w:rPr>
                <w:b/>
                <w:sz w:val="20"/>
                <w:szCs w:val="20"/>
              </w:rPr>
              <w:t>Angaben zur</w:t>
            </w:r>
            <w:r w:rsidR="00804456" w:rsidRPr="00C51641">
              <w:rPr>
                <w:b/>
                <w:sz w:val="20"/>
                <w:szCs w:val="20"/>
              </w:rPr>
              <w:t xml:space="preserve"> Arbeitnehmerin</w:t>
            </w:r>
            <w:r w:rsidRPr="00C51641">
              <w:rPr>
                <w:b/>
                <w:sz w:val="20"/>
                <w:szCs w:val="20"/>
              </w:rPr>
              <w:t xml:space="preserve">, zum </w:t>
            </w:r>
            <w:r w:rsidR="00804456" w:rsidRPr="00C51641">
              <w:rPr>
                <w:b/>
                <w:sz w:val="20"/>
                <w:szCs w:val="20"/>
              </w:rPr>
              <w:t>Arbeitnehmer</w:t>
            </w:r>
          </w:p>
        </w:tc>
        <w:tc>
          <w:tcPr>
            <w:tcW w:w="3310" w:type="dxa"/>
            <w:gridSpan w:val="3"/>
            <w:tcBorders>
              <w:top w:val="single" w:sz="4" w:space="0" w:color="auto"/>
              <w:bottom w:val="single" w:sz="4" w:space="0" w:color="auto"/>
            </w:tcBorders>
            <w:noWrap/>
            <w:vAlign w:val="center"/>
          </w:tcPr>
          <w:p w14:paraId="095F9032" w14:textId="77777777" w:rsidR="00804456" w:rsidRPr="00196197" w:rsidRDefault="00804456" w:rsidP="006009F1">
            <w:pPr>
              <w:rPr>
                <w:sz w:val="20"/>
                <w:szCs w:val="20"/>
              </w:rPr>
            </w:pPr>
          </w:p>
        </w:tc>
      </w:tr>
      <w:tr w:rsidR="00804456" w:rsidRPr="00EE6DC2" w14:paraId="0F026358" w14:textId="77777777" w:rsidTr="006009F1">
        <w:trPr>
          <w:trHeight w:val="284"/>
        </w:trPr>
        <w:tc>
          <w:tcPr>
            <w:tcW w:w="1583" w:type="dxa"/>
            <w:tcBorders>
              <w:top w:val="single" w:sz="4" w:space="0" w:color="auto"/>
            </w:tcBorders>
            <w:noWrap/>
            <w:vAlign w:val="bottom"/>
            <w:hideMark/>
          </w:tcPr>
          <w:p w14:paraId="4C6C477B" w14:textId="77777777" w:rsidR="00804456" w:rsidRPr="00EE6DC2" w:rsidRDefault="00804456" w:rsidP="006009F1">
            <w:pPr>
              <w:rPr>
                <w:sz w:val="20"/>
                <w:szCs w:val="20"/>
              </w:rPr>
            </w:pPr>
            <w:r>
              <w:rPr>
                <w:sz w:val="20"/>
                <w:szCs w:val="20"/>
              </w:rPr>
              <w:t>N</w:t>
            </w:r>
            <w:r w:rsidRPr="00EE6DC2">
              <w:rPr>
                <w:sz w:val="20"/>
                <w:szCs w:val="20"/>
              </w:rPr>
              <w:t>ame:</w:t>
            </w:r>
          </w:p>
        </w:tc>
        <w:tc>
          <w:tcPr>
            <w:tcW w:w="3673" w:type="dxa"/>
            <w:gridSpan w:val="2"/>
            <w:tcBorders>
              <w:top w:val="single" w:sz="4" w:space="0" w:color="auto"/>
            </w:tcBorders>
            <w:noWrap/>
            <w:vAlign w:val="bottom"/>
          </w:tcPr>
          <w:p w14:paraId="70FF0A01" w14:textId="77777777" w:rsidR="00804456" w:rsidRPr="00EC1B68" w:rsidRDefault="00804456" w:rsidP="006009F1">
            <w:pPr>
              <w:jc w:val="both"/>
              <w:rPr>
                <w:rFonts w:ascii="Gabriola" w:hAnsi="Gabriola"/>
                <w:sz w:val="20"/>
                <w:szCs w:val="20"/>
              </w:rPr>
            </w:pPr>
            <w:r>
              <w:rPr>
                <w:rFonts w:ascii="Gabriola" w:hAnsi="Gabriola"/>
                <w:sz w:val="20"/>
                <w:szCs w:val="20"/>
              </w:rPr>
              <w:t>____________________________________________________________________________________________________________</w:t>
            </w:r>
          </w:p>
        </w:tc>
        <w:tc>
          <w:tcPr>
            <w:tcW w:w="1414" w:type="dxa"/>
            <w:tcBorders>
              <w:top w:val="single" w:sz="4" w:space="0" w:color="auto"/>
            </w:tcBorders>
            <w:noWrap/>
            <w:vAlign w:val="bottom"/>
            <w:hideMark/>
          </w:tcPr>
          <w:p w14:paraId="032FBDC8" w14:textId="77777777" w:rsidR="00804456" w:rsidRPr="00EE6DC2" w:rsidRDefault="00804456" w:rsidP="006009F1">
            <w:pPr>
              <w:rPr>
                <w:sz w:val="20"/>
                <w:szCs w:val="20"/>
              </w:rPr>
            </w:pPr>
            <w:r w:rsidRPr="00EE6DC2">
              <w:rPr>
                <w:sz w:val="20"/>
                <w:szCs w:val="20"/>
              </w:rPr>
              <w:t>Vorname:</w:t>
            </w:r>
          </w:p>
        </w:tc>
        <w:tc>
          <w:tcPr>
            <w:tcW w:w="3566" w:type="dxa"/>
            <w:gridSpan w:val="4"/>
            <w:tcBorders>
              <w:top w:val="single" w:sz="4" w:space="0" w:color="auto"/>
            </w:tcBorders>
            <w:noWrap/>
            <w:vAlign w:val="bottom"/>
          </w:tcPr>
          <w:p w14:paraId="5990470B" w14:textId="77777777" w:rsidR="00804456" w:rsidRPr="00D3257D" w:rsidRDefault="00D3257D" w:rsidP="006009F1">
            <w:pPr>
              <w:rPr>
                <w:rFonts w:ascii="Gabriola" w:hAnsi="Gabriola"/>
                <w:sz w:val="20"/>
                <w:szCs w:val="20"/>
                <w:u w:val="single"/>
              </w:rPr>
            </w:pPr>
            <w:r>
              <w:rPr>
                <w:rFonts w:ascii="Gabriola" w:hAnsi="Gabriola"/>
                <w:sz w:val="20"/>
                <w:szCs w:val="20"/>
                <w:u w:val="single"/>
              </w:rPr>
              <w:t>_______________________________________________________________________________________________</w:t>
            </w:r>
          </w:p>
        </w:tc>
      </w:tr>
      <w:tr w:rsidR="00804456" w:rsidRPr="00EE6DC2" w14:paraId="126621D0" w14:textId="77777777" w:rsidTr="006009F1">
        <w:trPr>
          <w:trHeight w:val="284"/>
        </w:trPr>
        <w:tc>
          <w:tcPr>
            <w:tcW w:w="1583" w:type="dxa"/>
            <w:noWrap/>
            <w:vAlign w:val="bottom"/>
            <w:hideMark/>
          </w:tcPr>
          <w:p w14:paraId="69A9D220" w14:textId="77777777" w:rsidR="00804456" w:rsidRPr="00EE6DC2" w:rsidRDefault="00804456" w:rsidP="006009F1">
            <w:pPr>
              <w:rPr>
                <w:sz w:val="20"/>
                <w:szCs w:val="20"/>
              </w:rPr>
            </w:pPr>
            <w:r>
              <w:rPr>
                <w:sz w:val="20"/>
                <w:szCs w:val="20"/>
              </w:rPr>
              <w:t>Straße:</w:t>
            </w:r>
            <w:r>
              <w:rPr>
                <w:sz w:val="20"/>
                <w:szCs w:val="20"/>
              </w:rPr>
              <w:tab/>
            </w:r>
            <w:r w:rsidRPr="00EE6DC2">
              <w:rPr>
                <w:sz w:val="20"/>
                <w:szCs w:val="20"/>
              </w:rPr>
              <w:t xml:space="preserve"> </w:t>
            </w:r>
          </w:p>
        </w:tc>
        <w:tc>
          <w:tcPr>
            <w:tcW w:w="5934" w:type="dxa"/>
            <w:gridSpan w:val="5"/>
            <w:noWrap/>
            <w:vAlign w:val="bottom"/>
          </w:tcPr>
          <w:p w14:paraId="32EF0771" w14:textId="77777777" w:rsidR="00804456" w:rsidRPr="00EE6DC2" w:rsidRDefault="00D3257D" w:rsidP="00D3257D">
            <w:pPr>
              <w:rPr>
                <w:sz w:val="20"/>
                <w:szCs w:val="20"/>
              </w:rPr>
            </w:pPr>
            <w:r>
              <w:rPr>
                <w:rFonts w:ascii="Gabriola" w:hAnsi="Gabriola"/>
                <w:sz w:val="20"/>
                <w:szCs w:val="20"/>
              </w:rPr>
              <w:t>_______________________________________________________________________________________________________________________________________________________________________</w:t>
            </w:r>
          </w:p>
        </w:tc>
        <w:tc>
          <w:tcPr>
            <w:tcW w:w="623" w:type="dxa"/>
            <w:noWrap/>
            <w:vAlign w:val="bottom"/>
          </w:tcPr>
          <w:p w14:paraId="16FD5085" w14:textId="77777777" w:rsidR="00804456" w:rsidRPr="00EE6DC2" w:rsidRDefault="00804456" w:rsidP="006009F1">
            <w:pPr>
              <w:jc w:val="right"/>
              <w:rPr>
                <w:sz w:val="20"/>
                <w:szCs w:val="20"/>
              </w:rPr>
            </w:pPr>
            <w:r>
              <w:rPr>
                <w:sz w:val="20"/>
                <w:szCs w:val="20"/>
              </w:rPr>
              <w:t>Nr.:</w:t>
            </w:r>
          </w:p>
        </w:tc>
        <w:tc>
          <w:tcPr>
            <w:tcW w:w="2096" w:type="dxa"/>
            <w:vAlign w:val="bottom"/>
          </w:tcPr>
          <w:p w14:paraId="0F06C953" w14:textId="77777777" w:rsidR="00804456" w:rsidRPr="00D3257D" w:rsidRDefault="00D3257D" w:rsidP="006009F1">
            <w:pPr>
              <w:rPr>
                <w:rFonts w:ascii="Gabriola" w:hAnsi="Gabriola"/>
                <w:sz w:val="20"/>
                <w:szCs w:val="20"/>
              </w:rPr>
            </w:pPr>
            <w:r>
              <w:rPr>
                <w:rFonts w:ascii="Gabriola" w:hAnsi="Gabriola"/>
                <w:sz w:val="20"/>
                <w:szCs w:val="20"/>
              </w:rPr>
              <w:t>_________________________________________________</w:t>
            </w:r>
          </w:p>
        </w:tc>
      </w:tr>
      <w:tr w:rsidR="00804456" w:rsidRPr="00EE6DC2" w14:paraId="618D7260" w14:textId="77777777" w:rsidTr="006009F1">
        <w:trPr>
          <w:trHeight w:val="284"/>
        </w:trPr>
        <w:tc>
          <w:tcPr>
            <w:tcW w:w="1583" w:type="dxa"/>
            <w:noWrap/>
            <w:vAlign w:val="bottom"/>
          </w:tcPr>
          <w:p w14:paraId="732BE5ED" w14:textId="77777777" w:rsidR="00804456" w:rsidRDefault="00804456" w:rsidP="006009F1">
            <w:pPr>
              <w:rPr>
                <w:sz w:val="20"/>
                <w:szCs w:val="20"/>
              </w:rPr>
            </w:pPr>
            <w:r w:rsidRPr="00EE6DC2">
              <w:rPr>
                <w:sz w:val="20"/>
                <w:szCs w:val="20"/>
              </w:rPr>
              <w:t>PLZ</w:t>
            </w:r>
            <w:r>
              <w:rPr>
                <w:sz w:val="20"/>
                <w:szCs w:val="20"/>
              </w:rPr>
              <w:t>:</w:t>
            </w:r>
            <w:r>
              <w:rPr>
                <w:sz w:val="20"/>
                <w:szCs w:val="20"/>
              </w:rPr>
              <w:tab/>
            </w:r>
          </w:p>
        </w:tc>
        <w:tc>
          <w:tcPr>
            <w:tcW w:w="1970" w:type="dxa"/>
            <w:noWrap/>
            <w:vAlign w:val="bottom"/>
          </w:tcPr>
          <w:p w14:paraId="7620AC3B" w14:textId="77777777" w:rsidR="00804456" w:rsidRPr="00EC1B68" w:rsidRDefault="00804456" w:rsidP="006009F1">
            <w:pPr>
              <w:jc w:val="both"/>
              <w:rPr>
                <w:rFonts w:ascii="Gabriola" w:hAnsi="Gabriola"/>
                <w:sz w:val="20"/>
                <w:szCs w:val="20"/>
              </w:rPr>
            </w:pPr>
            <w:r>
              <w:rPr>
                <w:rFonts w:ascii="Gabriola" w:hAnsi="Gabriola"/>
                <w:sz w:val="20"/>
                <w:szCs w:val="20"/>
              </w:rPr>
              <w:t>__________________________________</w:t>
            </w:r>
          </w:p>
        </w:tc>
        <w:tc>
          <w:tcPr>
            <w:tcW w:w="6683" w:type="dxa"/>
            <w:gridSpan w:val="6"/>
            <w:vAlign w:val="bottom"/>
          </w:tcPr>
          <w:p w14:paraId="5E7C4C71" w14:textId="77777777" w:rsidR="00804456" w:rsidRPr="00EE6DC2" w:rsidRDefault="00804456" w:rsidP="006009F1">
            <w:pPr>
              <w:rPr>
                <w:sz w:val="20"/>
                <w:szCs w:val="20"/>
              </w:rPr>
            </w:pPr>
            <w:r>
              <w:rPr>
                <w:sz w:val="20"/>
                <w:szCs w:val="20"/>
              </w:rPr>
              <w:t>O</w:t>
            </w:r>
            <w:r w:rsidRPr="00EE6DC2">
              <w:rPr>
                <w:sz w:val="20"/>
                <w:szCs w:val="20"/>
              </w:rPr>
              <w:t>rt:</w:t>
            </w:r>
            <w:r>
              <w:rPr>
                <w:sz w:val="20"/>
                <w:szCs w:val="20"/>
              </w:rPr>
              <w:tab/>
            </w:r>
            <w:r w:rsidRPr="00D3257D">
              <w:rPr>
                <w:rFonts w:ascii="Gabriola" w:hAnsi="Gabriola"/>
                <w:sz w:val="20"/>
                <w:szCs w:val="20"/>
              </w:rPr>
              <w:t>______________________________</w:t>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r>
            <w:r w:rsidRPr="00D3257D">
              <w:rPr>
                <w:rFonts w:ascii="Gabriola" w:hAnsi="Gabriola"/>
                <w:sz w:val="20"/>
                <w:szCs w:val="20"/>
              </w:rPr>
              <w:softHyphen/>
              <w:t>___________________</w:t>
            </w:r>
            <w:r w:rsidR="00D3257D">
              <w:rPr>
                <w:rFonts w:ascii="Gabriola" w:hAnsi="Gabriola"/>
                <w:sz w:val="20"/>
                <w:szCs w:val="20"/>
              </w:rPr>
              <w:t>___________________________________________________________________________________________________________________________</w:t>
            </w:r>
          </w:p>
        </w:tc>
      </w:tr>
      <w:tr w:rsidR="00804456" w:rsidRPr="00EE6DC2" w14:paraId="6238D73E" w14:textId="77777777" w:rsidTr="006009F1">
        <w:trPr>
          <w:trHeight w:val="284"/>
        </w:trPr>
        <w:tc>
          <w:tcPr>
            <w:tcW w:w="1583" w:type="dxa"/>
            <w:noWrap/>
            <w:vAlign w:val="bottom"/>
            <w:hideMark/>
          </w:tcPr>
          <w:p w14:paraId="0A69B93A" w14:textId="77777777" w:rsidR="00804456" w:rsidRPr="00EE6DC2" w:rsidRDefault="00804456" w:rsidP="006009F1">
            <w:pPr>
              <w:rPr>
                <w:sz w:val="20"/>
                <w:szCs w:val="20"/>
              </w:rPr>
            </w:pPr>
            <w:r w:rsidRPr="00EE6DC2">
              <w:rPr>
                <w:sz w:val="20"/>
                <w:szCs w:val="20"/>
              </w:rPr>
              <w:t>Geburtsdatum:</w:t>
            </w:r>
          </w:p>
        </w:tc>
        <w:tc>
          <w:tcPr>
            <w:tcW w:w="3673" w:type="dxa"/>
            <w:gridSpan w:val="2"/>
            <w:noWrap/>
            <w:vAlign w:val="bottom"/>
          </w:tcPr>
          <w:p w14:paraId="14F38C36" w14:textId="77777777" w:rsidR="00804456" w:rsidRPr="00EC1B68" w:rsidRDefault="00804456" w:rsidP="006009F1">
            <w:pPr>
              <w:jc w:val="both"/>
              <w:rPr>
                <w:rFonts w:ascii="Gabriola" w:hAnsi="Gabriola"/>
                <w:sz w:val="20"/>
                <w:szCs w:val="20"/>
              </w:rPr>
            </w:pPr>
            <w:r>
              <w:rPr>
                <w:rFonts w:ascii="Gabriola" w:hAnsi="Gabriola"/>
                <w:sz w:val="20"/>
                <w:szCs w:val="20"/>
              </w:rPr>
              <w:t>__________________________________</w:t>
            </w:r>
          </w:p>
        </w:tc>
        <w:tc>
          <w:tcPr>
            <w:tcW w:w="1414" w:type="dxa"/>
            <w:noWrap/>
            <w:vAlign w:val="bottom"/>
          </w:tcPr>
          <w:p w14:paraId="5E56B88D" w14:textId="77777777" w:rsidR="00804456" w:rsidRPr="00EE6DC2" w:rsidRDefault="00804456" w:rsidP="006009F1">
            <w:pPr>
              <w:rPr>
                <w:sz w:val="20"/>
                <w:szCs w:val="20"/>
              </w:rPr>
            </w:pPr>
          </w:p>
        </w:tc>
        <w:tc>
          <w:tcPr>
            <w:tcW w:w="3566" w:type="dxa"/>
            <w:gridSpan w:val="4"/>
            <w:noWrap/>
            <w:vAlign w:val="bottom"/>
          </w:tcPr>
          <w:p w14:paraId="3FF2D742" w14:textId="77777777" w:rsidR="00804456" w:rsidRPr="00EE6DC2" w:rsidRDefault="00804456" w:rsidP="006009F1">
            <w:pPr>
              <w:rPr>
                <w:sz w:val="20"/>
                <w:szCs w:val="20"/>
              </w:rPr>
            </w:pPr>
          </w:p>
        </w:tc>
      </w:tr>
    </w:tbl>
    <w:p w14:paraId="39A63E50" w14:textId="77777777" w:rsidR="00804456" w:rsidRDefault="00804456" w:rsidP="00CA57CC">
      <w:pPr>
        <w:rPr>
          <w:b/>
          <w:sz w:val="20"/>
          <w:szCs w:val="20"/>
        </w:rPr>
      </w:pPr>
    </w:p>
    <w:tbl>
      <w:tblPr>
        <w:tblStyle w:val="Tabellenraster"/>
        <w:tblW w:w="10207" w:type="dxa"/>
        <w:tblInd w:w="-289" w:type="dxa"/>
        <w:tblLayout w:type="fixed"/>
        <w:tblLook w:val="04A0" w:firstRow="1" w:lastRow="0" w:firstColumn="1" w:lastColumn="0" w:noHBand="0" w:noVBand="1"/>
      </w:tblPr>
      <w:tblGrid>
        <w:gridCol w:w="10207"/>
      </w:tblGrid>
      <w:tr w:rsidR="004F2DAE" w:rsidRPr="00C51641" w14:paraId="65AD2B6C" w14:textId="77777777" w:rsidTr="006009F1">
        <w:trPr>
          <w:trHeight w:val="323"/>
        </w:trPr>
        <w:tc>
          <w:tcPr>
            <w:tcW w:w="10207" w:type="dxa"/>
            <w:tcBorders>
              <w:top w:val="single" w:sz="4" w:space="0" w:color="auto"/>
            </w:tcBorders>
          </w:tcPr>
          <w:p w14:paraId="39B16645" w14:textId="7DEAA6E8" w:rsidR="004F2DAE" w:rsidRPr="00C51641" w:rsidRDefault="004F2DAE" w:rsidP="006009F1">
            <w:pPr>
              <w:pStyle w:val="Listenabsatz"/>
              <w:numPr>
                <w:ilvl w:val="0"/>
                <w:numId w:val="18"/>
              </w:numPr>
              <w:rPr>
                <w:b/>
              </w:rPr>
            </w:pPr>
            <w:r>
              <w:rPr>
                <w:b/>
                <w:sz w:val="20"/>
              </w:rPr>
              <w:t xml:space="preserve">Angaben zur </w:t>
            </w:r>
            <w:r w:rsidR="00887090">
              <w:rPr>
                <w:b/>
                <w:sz w:val="20"/>
              </w:rPr>
              <w:t>geplanten</w:t>
            </w:r>
            <w:r w:rsidR="00E9043C">
              <w:rPr>
                <w:b/>
                <w:sz w:val="20"/>
              </w:rPr>
              <w:t xml:space="preserve"> </w:t>
            </w:r>
            <w:r>
              <w:rPr>
                <w:b/>
                <w:sz w:val="20"/>
              </w:rPr>
              <w:t>Tätigkeit</w:t>
            </w:r>
          </w:p>
        </w:tc>
      </w:tr>
      <w:tr w:rsidR="004F2DAE" w:rsidRPr="00C51641" w14:paraId="2CB9462B" w14:textId="77777777" w:rsidTr="006009F1">
        <w:trPr>
          <w:trHeight w:val="269"/>
        </w:trPr>
        <w:tc>
          <w:tcPr>
            <w:tcW w:w="10207" w:type="dxa"/>
            <w:tcBorders>
              <w:top w:val="nil"/>
              <w:bottom w:val="nil"/>
            </w:tcBorders>
          </w:tcPr>
          <w:p w14:paraId="3F67BD94" w14:textId="77777777" w:rsidR="004F2DAE" w:rsidRDefault="004F2DAE" w:rsidP="006009F1">
            <w:pPr>
              <w:rPr>
                <w:sz w:val="20"/>
              </w:rPr>
            </w:pPr>
          </w:p>
          <w:p w14:paraId="1467ECAF" w14:textId="4ECB7E6D" w:rsidR="00CA4201" w:rsidRDefault="004F2DAE" w:rsidP="006009F1">
            <w:pPr>
              <w:rPr>
                <w:sz w:val="20"/>
              </w:rPr>
            </w:pPr>
            <w:r w:rsidRPr="004D774E">
              <w:rPr>
                <w:sz w:val="20"/>
              </w:rPr>
              <w:t>Der Arbeitnehmer/die Arbeitnehmerin wird eingestellt als</w:t>
            </w:r>
            <w:r w:rsidR="00CA4201">
              <w:rPr>
                <w:sz w:val="20"/>
              </w:rPr>
              <w:t xml:space="preserve"> ____________________________</w:t>
            </w:r>
          </w:p>
          <w:p w14:paraId="1030C25F" w14:textId="072A9F94" w:rsidR="004B775E" w:rsidRDefault="004B775E" w:rsidP="006009F1">
            <w:pPr>
              <w:rPr>
                <w:sz w:val="20"/>
              </w:rPr>
            </w:pPr>
          </w:p>
          <w:p w14:paraId="3213A175" w14:textId="77777777" w:rsidR="000F2A96" w:rsidRPr="00CA4201" w:rsidRDefault="000F2A96" w:rsidP="006009F1">
            <w:pPr>
              <w:rPr>
                <w:sz w:val="6"/>
              </w:rPr>
            </w:pPr>
          </w:p>
          <w:p w14:paraId="09E0AD76" w14:textId="5E141F22" w:rsidR="004F2DAE" w:rsidRDefault="0044176C" w:rsidP="006009F1">
            <w:pPr>
              <w:rPr>
                <w:sz w:val="20"/>
              </w:rPr>
            </w:pPr>
            <w:r>
              <w:rPr>
                <w:sz w:val="20"/>
              </w:rPr>
              <w:t>in folgender Branche</w:t>
            </w:r>
            <w:r w:rsidR="004F2DAE" w:rsidRPr="004D774E">
              <w:rPr>
                <w:sz w:val="20"/>
              </w:rPr>
              <w:t xml:space="preserve">: </w:t>
            </w:r>
            <w:r w:rsidR="004B775E">
              <w:rPr>
                <w:sz w:val="20"/>
              </w:rPr>
              <w:t>________________________________________________</w:t>
            </w:r>
            <w:r w:rsidR="004B775E">
              <w:rPr>
                <w:sz w:val="20"/>
              </w:rPr>
              <w:softHyphen/>
            </w:r>
            <w:r w:rsidR="004B775E">
              <w:rPr>
                <w:sz w:val="20"/>
              </w:rPr>
              <w:softHyphen/>
            </w:r>
            <w:r w:rsidR="004B775E">
              <w:rPr>
                <w:sz w:val="20"/>
              </w:rPr>
              <w:softHyphen/>
            </w:r>
            <w:r w:rsidR="004B775E">
              <w:rPr>
                <w:sz w:val="20"/>
              </w:rPr>
              <w:softHyphen/>
            </w:r>
            <w:r w:rsidR="004B775E">
              <w:rPr>
                <w:sz w:val="20"/>
              </w:rPr>
              <w:softHyphen/>
              <w:t>________</w:t>
            </w:r>
          </w:p>
          <w:p w14:paraId="0B6B416A" w14:textId="77777777" w:rsidR="004F2DAE" w:rsidRPr="00C51641" w:rsidRDefault="004F2DAE" w:rsidP="006009F1"/>
        </w:tc>
      </w:tr>
      <w:tr w:rsidR="004F2DAE" w:rsidRPr="00C51641" w14:paraId="4561B0E5" w14:textId="77777777" w:rsidTr="004F2DAE">
        <w:trPr>
          <w:trHeight w:val="307"/>
        </w:trPr>
        <w:tc>
          <w:tcPr>
            <w:tcW w:w="10207" w:type="dxa"/>
            <w:tcBorders>
              <w:top w:val="nil"/>
              <w:bottom w:val="nil"/>
            </w:tcBorders>
          </w:tcPr>
          <w:p w14:paraId="5AC59E1C" w14:textId="18757A2D" w:rsidR="004F2DAE" w:rsidRDefault="004F2DAE" w:rsidP="006009F1">
            <w:pPr>
              <w:rPr>
                <w:sz w:val="20"/>
              </w:rPr>
            </w:pPr>
            <w:r w:rsidRPr="004D774E">
              <w:rPr>
                <w:sz w:val="20"/>
              </w:rPr>
              <w:t>Der Arbeitnehmer/die Arbeitnehmerin</w:t>
            </w:r>
            <w:r>
              <w:rPr>
                <w:sz w:val="20"/>
              </w:rPr>
              <w:t xml:space="preserve"> </w:t>
            </w:r>
            <w:r w:rsidR="00CE18A4">
              <w:rPr>
                <w:sz w:val="20"/>
              </w:rPr>
              <w:t xml:space="preserve">wird </w:t>
            </w:r>
            <w:r>
              <w:rPr>
                <w:sz w:val="20"/>
              </w:rPr>
              <w:t>folgende Tätigkeit aus</w:t>
            </w:r>
            <w:r w:rsidR="00CE18A4">
              <w:rPr>
                <w:sz w:val="20"/>
              </w:rPr>
              <w:t>üben</w:t>
            </w:r>
            <w:r>
              <w:rPr>
                <w:sz w:val="20"/>
              </w:rPr>
              <w:t xml:space="preserve"> (kurze Beschreibung):</w:t>
            </w:r>
          </w:p>
          <w:p w14:paraId="6A4F84BE" w14:textId="77777777" w:rsidR="004F2DAE" w:rsidRDefault="004F2DAE" w:rsidP="006009F1">
            <w:pPr>
              <w:rPr>
                <w:sz w:val="20"/>
              </w:rPr>
            </w:pPr>
            <w:r>
              <w:rPr>
                <w:sz w:val="20"/>
              </w:rPr>
              <w:t>__________________________________________________________________________</w:t>
            </w:r>
          </w:p>
          <w:p w14:paraId="07A44E6F" w14:textId="77777777" w:rsidR="004F2DAE" w:rsidRPr="00C51641" w:rsidRDefault="004F2DAE" w:rsidP="006009F1">
            <w:r>
              <w:rPr>
                <w:sz w:val="20"/>
              </w:rPr>
              <w:t>__________________________________________________________________________</w:t>
            </w:r>
          </w:p>
        </w:tc>
      </w:tr>
      <w:tr w:rsidR="004F2DAE" w:rsidRPr="00C51641" w14:paraId="6501EA65" w14:textId="77777777" w:rsidTr="004F2DAE">
        <w:trPr>
          <w:trHeight w:val="425"/>
        </w:trPr>
        <w:tc>
          <w:tcPr>
            <w:tcW w:w="10207" w:type="dxa"/>
            <w:tcBorders>
              <w:top w:val="nil"/>
              <w:bottom w:val="single" w:sz="4" w:space="0" w:color="auto"/>
            </w:tcBorders>
          </w:tcPr>
          <w:p w14:paraId="4FCC205A" w14:textId="77777777" w:rsidR="004F2DAE" w:rsidRPr="00C51641" w:rsidRDefault="004F2DAE" w:rsidP="006009F1">
            <w:r>
              <w:rPr>
                <w:sz w:val="20"/>
              </w:rPr>
              <w:t>__________________________________________________________________________</w:t>
            </w:r>
          </w:p>
        </w:tc>
      </w:tr>
    </w:tbl>
    <w:p w14:paraId="6C0A4127" w14:textId="6CE07CDC" w:rsidR="00AB26FA" w:rsidRDefault="00AB26FA">
      <w:pPr>
        <w:rPr>
          <w:b/>
          <w:sz w:val="20"/>
          <w:szCs w:val="20"/>
        </w:rPr>
      </w:pPr>
    </w:p>
    <w:tbl>
      <w:tblPr>
        <w:tblStyle w:val="Tabellenraster"/>
        <w:tblW w:w="10207" w:type="dxa"/>
        <w:tblInd w:w="-289" w:type="dxa"/>
        <w:tblLayout w:type="fixed"/>
        <w:tblLook w:val="04A0" w:firstRow="1" w:lastRow="0" w:firstColumn="1" w:lastColumn="0" w:noHBand="0" w:noVBand="1"/>
      </w:tblPr>
      <w:tblGrid>
        <w:gridCol w:w="10207"/>
      </w:tblGrid>
      <w:tr w:rsidR="00C51641" w:rsidRPr="004F2DAE" w14:paraId="1CF769EC" w14:textId="77777777" w:rsidTr="00C51641">
        <w:trPr>
          <w:trHeight w:val="323"/>
        </w:trPr>
        <w:tc>
          <w:tcPr>
            <w:tcW w:w="10207" w:type="dxa"/>
            <w:tcBorders>
              <w:top w:val="single" w:sz="4" w:space="0" w:color="auto"/>
            </w:tcBorders>
          </w:tcPr>
          <w:p w14:paraId="6072536D" w14:textId="0E6343C9" w:rsidR="00C51641" w:rsidRPr="004F2DAE" w:rsidRDefault="004C3D53" w:rsidP="004F2DAE">
            <w:pPr>
              <w:pStyle w:val="Listenabsatz"/>
              <w:numPr>
                <w:ilvl w:val="0"/>
                <w:numId w:val="18"/>
              </w:numPr>
              <w:rPr>
                <w:b/>
              </w:rPr>
            </w:pPr>
            <w:r w:rsidRPr="004F2DAE">
              <w:rPr>
                <w:b/>
                <w:sz w:val="20"/>
              </w:rPr>
              <w:t xml:space="preserve">Angaben zum </w:t>
            </w:r>
            <w:r w:rsidR="00887090">
              <w:rPr>
                <w:b/>
                <w:sz w:val="20"/>
              </w:rPr>
              <w:t xml:space="preserve">geplanten </w:t>
            </w:r>
            <w:r w:rsidRPr="004F2DAE">
              <w:rPr>
                <w:b/>
                <w:sz w:val="20"/>
              </w:rPr>
              <w:t>Arbeitsverhältnis</w:t>
            </w:r>
          </w:p>
        </w:tc>
      </w:tr>
      <w:tr w:rsidR="00C51641" w:rsidRPr="00C51641" w14:paraId="0B63AC14" w14:textId="77777777" w:rsidTr="00C51641">
        <w:trPr>
          <w:trHeight w:val="269"/>
        </w:trPr>
        <w:tc>
          <w:tcPr>
            <w:tcW w:w="10207" w:type="dxa"/>
            <w:tcBorders>
              <w:top w:val="nil"/>
              <w:bottom w:val="nil"/>
            </w:tcBorders>
          </w:tcPr>
          <w:p w14:paraId="3808DA3C" w14:textId="77777777" w:rsidR="002E0486" w:rsidRDefault="002E0486" w:rsidP="002E0486">
            <w:pPr>
              <w:rPr>
                <w:sz w:val="20"/>
              </w:rPr>
            </w:pPr>
          </w:p>
          <w:p w14:paraId="46A9049E" w14:textId="5B0E4AFE" w:rsidR="002E0486" w:rsidRDefault="002E0486" w:rsidP="002E0486">
            <w:pPr>
              <w:rPr>
                <w:sz w:val="20"/>
              </w:rPr>
            </w:pPr>
            <w:r>
              <w:rPr>
                <w:sz w:val="20"/>
              </w:rPr>
              <w:t xml:space="preserve">Das Arbeitsverhältnis </w:t>
            </w:r>
            <w:r w:rsidR="00C4629A">
              <w:rPr>
                <w:sz w:val="20"/>
              </w:rPr>
              <w:t>soll</w:t>
            </w:r>
            <w:r>
              <w:rPr>
                <w:sz w:val="20"/>
              </w:rPr>
              <w:tab/>
            </w:r>
            <w:r>
              <w:rPr>
                <w:sz w:val="20"/>
              </w:rPr>
              <w:fldChar w:fldCharType="begin">
                <w:ffData>
                  <w:name w:val="Kontrollkästchen70"/>
                  <w:enabled/>
                  <w:calcOnExit w:val="0"/>
                  <w:checkBox>
                    <w:sizeAuto/>
                    <w:default w:val="0"/>
                  </w:checkBox>
                </w:ffData>
              </w:fldChar>
            </w:r>
            <w:r>
              <w:rPr>
                <w:sz w:val="20"/>
              </w:rPr>
              <w:instrText xml:space="preserve"> FORMCHECKBOX </w:instrText>
            </w:r>
            <w:r w:rsidR="003A68EE">
              <w:rPr>
                <w:sz w:val="20"/>
              </w:rPr>
            </w:r>
            <w:r w:rsidR="003A68EE">
              <w:rPr>
                <w:sz w:val="20"/>
              </w:rPr>
              <w:fldChar w:fldCharType="separate"/>
            </w:r>
            <w:r>
              <w:rPr>
                <w:sz w:val="20"/>
              </w:rPr>
              <w:fldChar w:fldCharType="end"/>
            </w:r>
            <w:r>
              <w:rPr>
                <w:sz w:val="20"/>
              </w:rPr>
              <w:t xml:space="preserve"> unbefristet</w:t>
            </w:r>
            <w:r w:rsidR="00C4629A">
              <w:rPr>
                <w:sz w:val="20"/>
              </w:rPr>
              <w:t xml:space="preserve"> sein.</w:t>
            </w:r>
          </w:p>
          <w:p w14:paraId="5D22EC8D" w14:textId="36B85242" w:rsidR="002E0486" w:rsidRDefault="002E0486" w:rsidP="002E0486">
            <w:pPr>
              <w:rPr>
                <w:sz w:val="20"/>
              </w:rPr>
            </w:pPr>
            <w:r>
              <w:rPr>
                <w:sz w:val="20"/>
              </w:rPr>
              <w:tab/>
            </w:r>
            <w:r>
              <w:rPr>
                <w:sz w:val="20"/>
              </w:rPr>
              <w:tab/>
            </w:r>
            <w:r>
              <w:rPr>
                <w:sz w:val="20"/>
              </w:rPr>
              <w:tab/>
            </w:r>
            <w:r>
              <w:rPr>
                <w:sz w:val="20"/>
              </w:rPr>
              <w:tab/>
            </w:r>
            <w:r>
              <w:rPr>
                <w:sz w:val="20"/>
              </w:rPr>
              <w:fldChar w:fldCharType="begin">
                <w:ffData>
                  <w:name w:val="Kontrollkästchen71"/>
                  <w:enabled/>
                  <w:calcOnExit w:val="0"/>
                  <w:checkBox>
                    <w:sizeAuto/>
                    <w:default w:val="0"/>
                  </w:checkBox>
                </w:ffData>
              </w:fldChar>
            </w:r>
            <w:r>
              <w:rPr>
                <w:sz w:val="20"/>
              </w:rPr>
              <w:instrText xml:space="preserve"> FORMCHECKBOX </w:instrText>
            </w:r>
            <w:r w:rsidR="003A68EE">
              <w:rPr>
                <w:sz w:val="20"/>
              </w:rPr>
            </w:r>
            <w:r w:rsidR="003A68EE">
              <w:rPr>
                <w:sz w:val="20"/>
              </w:rPr>
              <w:fldChar w:fldCharType="separate"/>
            </w:r>
            <w:r>
              <w:rPr>
                <w:sz w:val="20"/>
              </w:rPr>
              <w:fldChar w:fldCharType="end"/>
            </w:r>
            <w:r>
              <w:rPr>
                <w:sz w:val="20"/>
              </w:rPr>
              <w:t xml:space="preserve"> befristet</w:t>
            </w:r>
            <w:r>
              <w:rPr>
                <w:sz w:val="20"/>
              </w:rPr>
              <w:tab/>
            </w:r>
            <w:r>
              <w:rPr>
                <w:sz w:val="20"/>
              </w:rPr>
              <w:tab/>
              <w:t xml:space="preserve">von </w:t>
            </w:r>
            <w:r w:rsidR="004B775E">
              <w:rPr>
                <w:sz w:val="20"/>
              </w:rPr>
              <w:t>________</w:t>
            </w:r>
            <w:r w:rsidR="00AB5A13">
              <w:rPr>
                <w:sz w:val="20"/>
              </w:rPr>
              <w:t xml:space="preserve"> </w:t>
            </w:r>
            <w:r>
              <w:rPr>
                <w:sz w:val="20"/>
              </w:rPr>
              <w:t xml:space="preserve">bis </w:t>
            </w:r>
            <w:r w:rsidR="004B775E">
              <w:rPr>
                <w:sz w:val="20"/>
              </w:rPr>
              <w:t>_________</w:t>
            </w:r>
            <w:r w:rsidR="00C4629A">
              <w:rPr>
                <w:sz w:val="20"/>
              </w:rPr>
              <w:t xml:space="preserve"> sein.</w:t>
            </w:r>
          </w:p>
          <w:p w14:paraId="7A5AE081" w14:textId="77777777" w:rsidR="00C51641" w:rsidRPr="00C51641" w:rsidRDefault="00C51641" w:rsidP="002E0486"/>
        </w:tc>
      </w:tr>
      <w:tr w:rsidR="00C51641" w:rsidRPr="00C51641" w14:paraId="6018DE7D" w14:textId="77777777" w:rsidTr="00C51641">
        <w:trPr>
          <w:trHeight w:val="307"/>
        </w:trPr>
        <w:tc>
          <w:tcPr>
            <w:tcW w:w="10207" w:type="dxa"/>
            <w:tcBorders>
              <w:top w:val="nil"/>
              <w:bottom w:val="nil"/>
            </w:tcBorders>
          </w:tcPr>
          <w:p w14:paraId="09CD2E72" w14:textId="1E0CF290" w:rsidR="00C51641" w:rsidRDefault="00C51641" w:rsidP="00C51641">
            <w:pPr>
              <w:rPr>
                <w:sz w:val="20"/>
              </w:rPr>
            </w:pPr>
            <w:r w:rsidRPr="004D774E">
              <w:rPr>
                <w:sz w:val="20"/>
              </w:rPr>
              <w:t xml:space="preserve">Die Arbeitsaufnahme erfolgt am: </w:t>
            </w:r>
            <w:r w:rsidR="004B775E">
              <w:rPr>
                <w:sz w:val="20"/>
              </w:rPr>
              <w:t>_______</w:t>
            </w:r>
          </w:p>
          <w:p w14:paraId="1F7B8137" w14:textId="77777777" w:rsidR="00C51641" w:rsidRPr="00C51641" w:rsidRDefault="00C51641" w:rsidP="00C51641"/>
        </w:tc>
      </w:tr>
      <w:tr w:rsidR="00C51641" w:rsidRPr="00C51641" w14:paraId="1AE28C57" w14:textId="77777777" w:rsidTr="00C51641">
        <w:trPr>
          <w:trHeight w:val="425"/>
        </w:trPr>
        <w:tc>
          <w:tcPr>
            <w:tcW w:w="10207" w:type="dxa"/>
            <w:tcBorders>
              <w:top w:val="nil"/>
              <w:bottom w:val="nil"/>
            </w:tcBorders>
          </w:tcPr>
          <w:p w14:paraId="7AB8C38E" w14:textId="6E15D290" w:rsidR="00887090" w:rsidRDefault="00887090" w:rsidP="00887090">
            <w:pPr>
              <w:rPr>
                <w:b/>
                <w:sz w:val="20"/>
              </w:rPr>
            </w:pPr>
            <w:r w:rsidRPr="00E9043C">
              <w:rPr>
                <w:b/>
                <w:sz w:val="20"/>
              </w:rPr>
              <w:t>Eine Förderung ist ausgeschlossen</w:t>
            </w:r>
            <w:r w:rsidR="000F2A96">
              <w:rPr>
                <w:b/>
                <w:sz w:val="20"/>
              </w:rPr>
              <w:t>,</w:t>
            </w:r>
            <w:r w:rsidRPr="00E9043C">
              <w:rPr>
                <w:b/>
                <w:sz w:val="20"/>
              </w:rPr>
              <w:t xml:space="preserve"> sofern Sie den Arbeitsvertrag mit der o.g. Arbeit</w:t>
            </w:r>
            <w:r w:rsidR="00C77CF3">
              <w:rPr>
                <w:b/>
                <w:sz w:val="20"/>
              </w:rPr>
              <w:t>nehmerin, dem o.g. Arbeitnehmer</w:t>
            </w:r>
            <w:r w:rsidRPr="00E9043C">
              <w:rPr>
                <w:b/>
                <w:sz w:val="20"/>
              </w:rPr>
              <w:t xml:space="preserve"> vor</w:t>
            </w:r>
            <w:r w:rsidR="00F503B7">
              <w:rPr>
                <w:b/>
                <w:sz w:val="20"/>
              </w:rPr>
              <w:t xml:space="preserve"> </w:t>
            </w:r>
            <w:r w:rsidR="000F2A96">
              <w:rPr>
                <w:b/>
                <w:sz w:val="20"/>
              </w:rPr>
              <w:t>der Beantragung des Lohnkostenzuschusses</w:t>
            </w:r>
            <w:r w:rsidR="00AB5A13">
              <w:rPr>
                <w:b/>
                <w:sz w:val="20"/>
              </w:rPr>
              <w:t xml:space="preserve"> und vor </w:t>
            </w:r>
            <w:r w:rsidR="001A1608">
              <w:rPr>
                <w:b/>
                <w:sz w:val="20"/>
              </w:rPr>
              <w:t>der Entscheidung über den</w:t>
            </w:r>
            <w:r w:rsidR="000F2A96">
              <w:rPr>
                <w:b/>
                <w:sz w:val="20"/>
              </w:rPr>
              <w:t xml:space="preserve"> Lohnkostenzuschuss </w:t>
            </w:r>
            <w:r w:rsidR="00AB5A13">
              <w:rPr>
                <w:b/>
                <w:sz w:val="20"/>
              </w:rPr>
              <w:t>durch das Jobcenter</w:t>
            </w:r>
            <w:r w:rsidRPr="00E9043C">
              <w:rPr>
                <w:b/>
                <w:sz w:val="20"/>
              </w:rPr>
              <w:t xml:space="preserve"> schließen.</w:t>
            </w:r>
          </w:p>
          <w:p w14:paraId="1570B666" w14:textId="77777777" w:rsidR="00AB5A13" w:rsidRPr="00C77CF3" w:rsidRDefault="00AB5A13" w:rsidP="00887090">
            <w:pPr>
              <w:rPr>
                <w:b/>
                <w:sz w:val="6"/>
              </w:rPr>
            </w:pPr>
          </w:p>
          <w:p w14:paraId="7AFA9816" w14:textId="77777777" w:rsidR="00AB5A13" w:rsidRDefault="00AB5A13" w:rsidP="00AB5A13">
            <w:pPr>
              <w:rPr>
                <w:sz w:val="20"/>
              </w:rPr>
            </w:pPr>
            <w:r>
              <w:rPr>
                <w:sz w:val="20"/>
              </w:rPr>
              <w:t>Stimmt das Jobcenter einer Förderung des Arbeitsvertrages zu, wird Ihnen die o.g. Arbeitnehmerin, der o.g. Arbeitnehmer zugewiesen. Über die Zuweisung werden Sie mit einem Schreiben des Jobcenters informiert.</w:t>
            </w:r>
          </w:p>
          <w:p w14:paraId="1D330FE1" w14:textId="77777777" w:rsidR="00887090" w:rsidRPr="00C77CF3" w:rsidRDefault="00887090" w:rsidP="00887090">
            <w:pPr>
              <w:rPr>
                <w:sz w:val="6"/>
              </w:rPr>
            </w:pPr>
          </w:p>
          <w:p w14:paraId="37F0DC65" w14:textId="1D8A4CDA" w:rsidR="00C51641" w:rsidRDefault="00887090" w:rsidP="00887090">
            <w:pPr>
              <w:rPr>
                <w:sz w:val="20"/>
              </w:rPr>
            </w:pPr>
            <w:r>
              <w:rPr>
                <w:sz w:val="20"/>
              </w:rPr>
              <w:t xml:space="preserve">Wurde der </w:t>
            </w:r>
            <w:r w:rsidR="00C51641">
              <w:rPr>
                <w:sz w:val="20"/>
              </w:rPr>
              <w:t xml:space="preserve">Arbeitsvertrag </w:t>
            </w:r>
            <w:r>
              <w:rPr>
                <w:sz w:val="20"/>
              </w:rPr>
              <w:t xml:space="preserve">bereits </w:t>
            </w:r>
            <w:r w:rsidR="00C51641" w:rsidRPr="004D774E">
              <w:rPr>
                <w:sz w:val="20"/>
              </w:rPr>
              <w:t>geschlossen</w:t>
            </w:r>
            <w:r>
              <w:rPr>
                <w:sz w:val="20"/>
              </w:rPr>
              <w:t>:</w:t>
            </w:r>
            <w:r>
              <w:rPr>
                <w:sz w:val="20"/>
              </w:rPr>
              <w:tab/>
            </w:r>
            <w:r>
              <w:rPr>
                <w:sz w:val="20"/>
              </w:rPr>
              <w:fldChar w:fldCharType="begin">
                <w:ffData>
                  <w:name w:val="Kontrollkästchen82"/>
                  <w:enabled/>
                  <w:calcOnExit w:val="0"/>
                  <w:checkBox>
                    <w:sizeAuto/>
                    <w:default w:val="0"/>
                  </w:checkBox>
                </w:ffData>
              </w:fldChar>
            </w:r>
            <w:bookmarkStart w:id="2" w:name="Kontrollkästchen82"/>
            <w:r>
              <w:rPr>
                <w:sz w:val="20"/>
              </w:rPr>
              <w:instrText xml:space="preserve"> FORMCHECKBOX </w:instrText>
            </w:r>
            <w:r w:rsidR="003A68EE">
              <w:rPr>
                <w:sz w:val="20"/>
              </w:rPr>
            </w:r>
            <w:r w:rsidR="003A68EE">
              <w:rPr>
                <w:sz w:val="20"/>
              </w:rPr>
              <w:fldChar w:fldCharType="separate"/>
            </w:r>
            <w:r>
              <w:rPr>
                <w:sz w:val="20"/>
              </w:rPr>
              <w:fldChar w:fldCharType="end"/>
            </w:r>
            <w:bookmarkEnd w:id="2"/>
            <w:r>
              <w:rPr>
                <w:sz w:val="20"/>
              </w:rPr>
              <w:t xml:space="preserve"> nein </w:t>
            </w:r>
            <w:r>
              <w:rPr>
                <w:sz w:val="20"/>
              </w:rPr>
              <w:fldChar w:fldCharType="begin">
                <w:ffData>
                  <w:name w:val="Kontrollkästchen81"/>
                  <w:enabled/>
                  <w:calcOnExit w:val="0"/>
                  <w:checkBox>
                    <w:sizeAuto/>
                    <w:default w:val="0"/>
                  </w:checkBox>
                </w:ffData>
              </w:fldChar>
            </w:r>
            <w:bookmarkStart w:id="3" w:name="Kontrollkästchen81"/>
            <w:r>
              <w:rPr>
                <w:sz w:val="20"/>
              </w:rPr>
              <w:instrText xml:space="preserve"> FORMCHECKBOX </w:instrText>
            </w:r>
            <w:r w:rsidR="003A68EE">
              <w:rPr>
                <w:sz w:val="20"/>
              </w:rPr>
            </w:r>
            <w:r w:rsidR="003A68EE">
              <w:rPr>
                <w:sz w:val="20"/>
              </w:rPr>
              <w:fldChar w:fldCharType="separate"/>
            </w:r>
            <w:r>
              <w:rPr>
                <w:sz w:val="20"/>
              </w:rPr>
              <w:fldChar w:fldCharType="end"/>
            </w:r>
            <w:bookmarkEnd w:id="3"/>
            <w:r>
              <w:rPr>
                <w:sz w:val="20"/>
              </w:rPr>
              <w:t xml:space="preserve"> ja, </w:t>
            </w:r>
            <w:r w:rsidR="00C51641" w:rsidRPr="004D774E">
              <w:rPr>
                <w:sz w:val="20"/>
              </w:rPr>
              <w:t xml:space="preserve">am: </w:t>
            </w:r>
            <w:r w:rsidR="004B775E">
              <w:rPr>
                <w:sz w:val="20"/>
              </w:rPr>
              <w:t>_______</w:t>
            </w:r>
          </w:p>
          <w:p w14:paraId="351C5480" w14:textId="3F7C155F" w:rsidR="00887090" w:rsidRPr="00C51641" w:rsidRDefault="00887090" w:rsidP="00887090"/>
        </w:tc>
      </w:tr>
      <w:tr w:rsidR="00C51641" w:rsidRPr="00C51641" w14:paraId="181FF11D" w14:textId="77777777" w:rsidTr="00C51641">
        <w:trPr>
          <w:trHeight w:val="403"/>
        </w:trPr>
        <w:tc>
          <w:tcPr>
            <w:tcW w:w="10207" w:type="dxa"/>
            <w:tcBorders>
              <w:top w:val="nil"/>
            </w:tcBorders>
          </w:tcPr>
          <w:p w14:paraId="1B39F82F" w14:textId="2EE675B2" w:rsidR="00C51641" w:rsidRDefault="00C51641" w:rsidP="00C51641">
            <w:pPr>
              <w:rPr>
                <w:sz w:val="20"/>
              </w:rPr>
            </w:pPr>
            <w:r w:rsidRPr="004D774E">
              <w:rPr>
                <w:sz w:val="20"/>
              </w:rPr>
              <w:t xml:space="preserve">Der Arbeitsvertrag </w:t>
            </w:r>
            <w:r w:rsidR="0044176C">
              <w:rPr>
                <w:sz w:val="20"/>
              </w:rPr>
              <w:t>wird</w:t>
            </w:r>
            <w:r w:rsidR="00887090">
              <w:rPr>
                <w:sz w:val="20"/>
              </w:rPr>
              <w:t xml:space="preserve"> </w:t>
            </w:r>
            <w:r w:rsidR="000F2A96">
              <w:rPr>
                <w:sz w:val="20"/>
              </w:rPr>
              <w:t xml:space="preserve">umgehend </w:t>
            </w:r>
            <w:r w:rsidR="0044176C">
              <w:rPr>
                <w:sz w:val="20"/>
              </w:rPr>
              <w:t>nachgereicht</w:t>
            </w:r>
            <w:r w:rsidR="001E389E">
              <w:rPr>
                <w:szCs w:val="22"/>
              </w:rPr>
              <w:t xml:space="preserve"> </w:t>
            </w:r>
            <w:r w:rsidR="001E389E" w:rsidRPr="00E9043C">
              <w:rPr>
                <w:sz w:val="20"/>
                <w:szCs w:val="22"/>
              </w:rPr>
              <w:t>(vgl. Nr. 3 der Wichtigen Hinweise)</w:t>
            </w:r>
            <w:r w:rsidR="001E389E">
              <w:rPr>
                <w:szCs w:val="22"/>
              </w:rPr>
              <w:t>.</w:t>
            </w:r>
          </w:p>
          <w:p w14:paraId="19F2F14E" w14:textId="77777777" w:rsidR="004F2DAE" w:rsidRPr="00C51641" w:rsidRDefault="004F2DAE" w:rsidP="00C51641">
            <w:pPr>
              <w:rPr>
                <w:sz w:val="10"/>
                <w:szCs w:val="10"/>
              </w:rPr>
            </w:pPr>
          </w:p>
        </w:tc>
      </w:tr>
    </w:tbl>
    <w:p w14:paraId="1C71ACB8" w14:textId="77777777" w:rsidR="004C3D53" w:rsidRPr="00B4709B" w:rsidRDefault="004C3D53" w:rsidP="008A379D">
      <w:pPr>
        <w:rPr>
          <w:sz w:val="16"/>
        </w:rPr>
      </w:pPr>
    </w:p>
    <w:tbl>
      <w:tblPr>
        <w:tblStyle w:val="Tabellenraster"/>
        <w:tblW w:w="10247" w:type="dxa"/>
        <w:tblInd w:w="-318" w:type="dxa"/>
        <w:tblLayout w:type="fixed"/>
        <w:tblLook w:val="06A0" w:firstRow="1" w:lastRow="0" w:firstColumn="1" w:lastColumn="0" w:noHBand="1" w:noVBand="1"/>
      </w:tblPr>
      <w:tblGrid>
        <w:gridCol w:w="6267"/>
        <w:gridCol w:w="3980"/>
      </w:tblGrid>
      <w:tr w:rsidR="00804456" w:rsidRPr="00050161" w14:paraId="0B90B07A" w14:textId="77777777" w:rsidTr="00F503B7">
        <w:trPr>
          <w:trHeight w:val="311"/>
        </w:trPr>
        <w:tc>
          <w:tcPr>
            <w:tcW w:w="10247" w:type="dxa"/>
            <w:gridSpan w:val="2"/>
            <w:tcBorders>
              <w:top w:val="single" w:sz="4" w:space="0" w:color="auto"/>
              <w:bottom w:val="single" w:sz="4" w:space="0" w:color="auto"/>
            </w:tcBorders>
          </w:tcPr>
          <w:p w14:paraId="4FFBD7C0" w14:textId="122FE4DC" w:rsidR="00804456" w:rsidRPr="004D774E" w:rsidRDefault="00804456">
            <w:pPr>
              <w:pStyle w:val="Listenabsatz"/>
              <w:numPr>
                <w:ilvl w:val="0"/>
                <w:numId w:val="18"/>
              </w:numPr>
              <w:rPr>
                <w:rStyle w:val="Fett"/>
              </w:rPr>
            </w:pPr>
            <w:r w:rsidRPr="004D774E">
              <w:rPr>
                <w:rStyle w:val="Fett"/>
              </w:rPr>
              <w:t xml:space="preserve">Angaben zur </w:t>
            </w:r>
            <w:r w:rsidR="00887090">
              <w:rPr>
                <w:rStyle w:val="Fett"/>
              </w:rPr>
              <w:t xml:space="preserve">geplanten </w:t>
            </w:r>
            <w:r w:rsidR="004F5307">
              <w:rPr>
                <w:rStyle w:val="Fett"/>
              </w:rPr>
              <w:t>Entlohnung</w:t>
            </w:r>
            <w:r w:rsidR="008D38F9">
              <w:rPr>
                <w:rStyle w:val="Fett"/>
              </w:rPr>
              <w:t xml:space="preserve"> </w:t>
            </w:r>
          </w:p>
        </w:tc>
      </w:tr>
      <w:tr w:rsidR="00997F01" w:rsidRPr="00050161" w14:paraId="38AA5DB9" w14:textId="77777777" w:rsidTr="00F503B7">
        <w:trPr>
          <w:trHeight w:val="1974"/>
        </w:trPr>
        <w:tc>
          <w:tcPr>
            <w:tcW w:w="10247" w:type="dxa"/>
            <w:gridSpan w:val="2"/>
            <w:tcBorders>
              <w:top w:val="single" w:sz="4" w:space="0" w:color="auto"/>
              <w:bottom w:val="nil"/>
            </w:tcBorders>
          </w:tcPr>
          <w:p w14:paraId="44CAAA07" w14:textId="77777777" w:rsidR="00997F01" w:rsidRPr="00E15FE9" w:rsidRDefault="00997F01" w:rsidP="00C51641">
            <w:pPr>
              <w:rPr>
                <w:sz w:val="6"/>
              </w:rPr>
            </w:pPr>
          </w:p>
          <w:p w14:paraId="2DE9A17D" w14:textId="77777777" w:rsidR="00997F01" w:rsidRDefault="00997F01" w:rsidP="00C51641">
            <w:pPr>
              <w:rPr>
                <w:sz w:val="20"/>
              </w:rPr>
            </w:pPr>
            <w:r>
              <w:rPr>
                <w:sz w:val="20"/>
              </w:rPr>
              <w:t>Arbeitszeit:</w:t>
            </w:r>
          </w:p>
          <w:p w14:paraId="76E5152B" w14:textId="77777777" w:rsidR="00997F01" w:rsidRPr="00E15FE9" w:rsidRDefault="00997F01" w:rsidP="00C51641">
            <w:pPr>
              <w:rPr>
                <w:sz w:val="6"/>
              </w:rPr>
            </w:pPr>
          </w:p>
          <w:p w14:paraId="4D6A0DE1" w14:textId="5462148E" w:rsidR="00997F01" w:rsidRDefault="00997F01" w:rsidP="007A78EE">
            <w:pPr>
              <w:tabs>
                <w:tab w:val="left" w:pos="559"/>
              </w:tabs>
              <w:rPr>
                <w:sz w:val="20"/>
              </w:rPr>
            </w:pPr>
            <w:r w:rsidRPr="00DB6B82">
              <w:rPr>
                <w:sz w:val="20"/>
              </w:rPr>
              <w:fldChar w:fldCharType="begin">
                <w:ffData>
                  <w:name w:val="Kontrollkästchen55"/>
                  <w:enabled/>
                  <w:calcOnExit w:val="0"/>
                  <w:checkBox>
                    <w:sizeAuto/>
                    <w:default w:val="0"/>
                  </w:checkBox>
                </w:ffData>
              </w:fldChar>
            </w:r>
            <w:r w:rsidRPr="00DB6B82">
              <w:rPr>
                <w:sz w:val="20"/>
              </w:rPr>
              <w:instrText xml:space="preserve"> FORMCHECKBOX </w:instrText>
            </w:r>
            <w:r w:rsidR="003A68EE">
              <w:rPr>
                <w:sz w:val="20"/>
              </w:rPr>
            </w:r>
            <w:r w:rsidR="003A68EE">
              <w:rPr>
                <w:sz w:val="20"/>
              </w:rPr>
              <w:fldChar w:fldCharType="separate"/>
            </w:r>
            <w:r w:rsidRPr="00DB6B82">
              <w:rPr>
                <w:sz w:val="20"/>
              </w:rPr>
              <w:fldChar w:fldCharType="end"/>
            </w:r>
            <w:r w:rsidRPr="00DB6B82">
              <w:rPr>
                <w:sz w:val="20"/>
              </w:rPr>
              <w:t xml:space="preserve"> </w:t>
            </w:r>
            <w:r w:rsidR="004B775E">
              <w:rPr>
                <w:sz w:val="20"/>
              </w:rPr>
              <w:t>_____</w:t>
            </w:r>
            <w:r>
              <w:rPr>
                <w:sz w:val="20"/>
              </w:rPr>
              <w:t xml:space="preserve"> Stunden</w:t>
            </w:r>
            <w:r w:rsidRPr="00DB6B82">
              <w:rPr>
                <w:sz w:val="20"/>
              </w:rPr>
              <w:t xml:space="preserve"> monatlich</w:t>
            </w:r>
          </w:p>
          <w:p w14:paraId="67A38845" w14:textId="77777777" w:rsidR="00997F01" w:rsidRPr="00DB6B82" w:rsidRDefault="00997F01" w:rsidP="007A78EE">
            <w:pPr>
              <w:tabs>
                <w:tab w:val="left" w:pos="559"/>
              </w:tabs>
              <w:rPr>
                <w:sz w:val="20"/>
              </w:rPr>
            </w:pPr>
          </w:p>
          <w:p w14:paraId="78A342EE" w14:textId="604A2971" w:rsidR="00997F01" w:rsidRDefault="00997F01" w:rsidP="007A78EE">
            <w:pPr>
              <w:tabs>
                <w:tab w:val="left" w:pos="559"/>
              </w:tabs>
              <w:rPr>
                <w:sz w:val="20"/>
              </w:rPr>
            </w:pPr>
            <w:r>
              <w:rPr>
                <w:sz w:val="20"/>
              </w:rPr>
              <w:fldChar w:fldCharType="begin">
                <w:ffData>
                  <w:name w:val="Kontrollkästchen78"/>
                  <w:enabled/>
                  <w:calcOnExit w:val="0"/>
                  <w:checkBox>
                    <w:sizeAuto/>
                    <w:default w:val="0"/>
                  </w:checkBox>
                </w:ffData>
              </w:fldChar>
            </w:r>
            <w:bookmarkStart w:id="4" w:name="Kontrollkästchen78"/>
            <w:r>
              <w:rPr>
                <w:sz w:val="20"/>
              </w:rPr>
              <w:instrText xml:space="preserve"> FORMCHECKBOX </w:instrText>
            </w:r>
            <w:r w:rsidR="003A68EE">
              <w:rPr>
                <w:sz w:val="20"/>
              </w:rPr>
            </w:r>
            <w:r w:rsidR="003A68EE">
              <w:rPr>
                <w:sz w:val="20"/>
              </w:rPr>
              <w:fldChar w:fldCharType="separate"/>
            </w:r>
            <w:r>
              <w:rPr>
                <w:sz w:val="20"/>
              </w:rPr>
              <w:fldChar w:fldCharType="end"/>
            </w:r>
            <w:bookmarkEnd w:id="4"/>
            <w:r>
              <w:rPr>
                <w:sz w:val="20"/>
              </w:rPr>
              <w:t xml:space="preserve"> </w:t>
            </w:r>
            <w:r w:rsidR="004B775E">
              <w:rPr>
                <w:sz w:val="20"/>
              </w:rPr>
              <w:t>_____</w:t>
            </w:r>
            <w:r>
              <w:rPr>
                <w:sz w:val="20"/>
              </w:rPr>
              <w:t xml:space="preserve"> Stunden wöchentlich</w:t>
            </w:r>
          </w:p>
          <w:p w14:paraId="2A4BAEA1" w14:textId="77777777" w:rsidR="00997F01" w:rsidRDefault="00997F01" w:rsidP="006009F1">
            <w:pPr>
              <w:spacing w:after="120"/>
              <w:rPr>
                <w:sz w:val="20"/>
              </w:rPr>
            </w:pPr>
            <w:r>
              <w:rPr>
                <w:noProof/>
                <w:sz w:val="20"/>
              </w:rPr>
              <w:drawing>
                <wp:inline distT="0" distB="0" distL="0" distR="0" wp14:anchorId="45AE1DBF" wp14:editId="43B80A9E">
                  <wp:extent cx="6322060" cy="18415"/>
                  <wp:effectExtent l="0" t="0" r="2540" b="63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22060" cy="18415"/>
                          </a:xfrm>
                          <a:prstGeom prst="rect">
                            <a:avLst/>
                          </a:prstGeom>
                          <a:noFill/>
                        </pic:spPr>
                      </pic:pic>
                    </a:graphicData>
                  </a:graphic>
                </wp:inline>
              </w:drawing>
            </w:r>
          </w:p>
          <w:p w14:paraId="48A68E35" w14:textId="387AB470" w:rsidR="00E15FE9" w:rsidRPr="007009E8" w:rsidRDefault="003434B5" w:rsidP="003434B5">
            <w:pPr>
              <w:spacing w:after="120"/>
              <w:rPr>
                <w:sz w:val="20"/>
              </w:rPr>
            </w:pPr>
            <w:r>
              <w:rPr>
                <w:sz w:val="20"/>
              </w:rPr>
              <w:t xml:space="preserve">Sie haben mit </w:t>
            </w:r>
            <w:r w:rsidRPr="003434B5">
              <w:rPr>
                <w:sz w:val="20"/>
              </w:rPr>
              <w:t>der o.g. Arbeitnehmerin, dem o.g. Arbeitnehmer</w:t>
            </w:r>
            <w:r>
              <w:rPr>
                <w:sz w:val="20"/>
              </w:rPr>
              <w:t xml:space="preserve"> eine Entlohnung vereinbart.</w:t>
            </w:r>
            <w:r w:rsidR="00997F01">
              <w:rPr>
                <w:sz w:val="20"/>
              </w:rPr>
              <w:t xml:space="preserve"> Geben Sie das</w:t>
            </w:r>
            <w:r>
              <w:rPr>
                <w:sz w:val="20"/>
              </w:rPr>
              <w:t xml:space="preserve"> auf dieser Grundlage</w:t>
            </w:r>
            <w:r w:rsidR="00997F01">
              <w:rPr>
                <w:sz w:val="20"/>
              </w:rPr>
              <w:t xml:space="preserve"> regelmäßig gezahlte Arbeitsentgelt für den oben genannten Arbeitnehmer/Arbeitnehmerin an.</w:t>
            </w:r>
          </w:p>
        </w:tc>
      </w:tr>
      <w:tr w:rsidR="00997F01" w:rsidRPr="00050161" w14:paraId="36BC89FF" w14:textId="77777777" w:rsidTr="00E15FE9">
        <w:trPr>
          <w:trHeight w:val="2064"/>
        </w:trPr>
        <w:tc>
          <w:tcPr>
            <w:tcW w:w="6267" w:type="dxa"/>
            <w:tcBorders>
              <w:top w:val="nil"/>
              <w:bottom w:val="nil"/>
            </w:tcBorders>
          </w:tcPr>
          <w:p w14:paraId="2E7048E2" w14:textId="29A1EF9F" w:rsidR="00997F01" w:rsidRDefault="00997F01" w:rsidP="00997F01">
            <w:pPr>
              <w:spacing w:after="120"/>
              <w:rPr>
                <w:b/>
                <w:sz w:val="20"/>
                <w:szCs w:val="20"/>
              </w:rPr>
            </w:pPr>
            <w:r w:rsidRPr="00DB6B82">
              <w:rPr>
                <w:sz w:val="20"/>
              </w:rPr>
              <w:fldChar w:fldCharType="begin">
                <w:ffData>
                  <w:name w:val="Kontrollkästchen59"/>
                  <w:enabled/>
                  <w:calcOnExit w:val="0"/>
                  <w:checkBox>
                    <w:sizeAuto/>
                    <w:default w:val="0"/>
                  </w:checkBox>
                </w:ffData>
              </w:fldChar>
            </w:r>
            <w:r w:rsidRPr="00DB6B82">
              <w:rPr>
                <w:sz w:val="20"/>
              </w:rPr>
              <w:instrText xml:space="preserve"> FORMCHECKBOX </w:instrText>
            </w:r>
            <w:r w:rsidR="003A68EE">
              <w:rPr>
                <w:sz w:val="20"/>
              </w:rPr>
            </w:r>
            <w:r w:rsidR="003A68EE">
              <w:rPr>
                <w:sz w:val="20"/>
              </w:rPr>
              <w:fldChar w:fldCharType="separate"/>
            </w:r>
            <w:r w:rsidRPr="00DB6B82">
              <w:rPr>
                <w:sz w:val="20"/>
              </w:rPr>
              <w:fldChar w:fldCharType="end"/>
            </w:r>
            <w:r w:rsidRPr="00DB6B82">
              <w:rPr>
                <w:sz w:val="20"/>
              </w:rPr>
              <w:t xml:space="preserve"> tariflich</w:t>
            </w:r>
            <w:r w:rsidR="00092E0A">
              <w:rPr>
                <w:sz w:val="20"/>
              </w:rPr>
              <w:t xml:space="preserve">    </w:t>
            </w:r>
            <w:r w:rsidR="00F770A3">
              <w:rPr>
                <w:sz w:val="20"/>
              </w:rPr>
              <w:t xml:space="preserve">                     </w:t>
            </w:r>
            <w:r>
              <w:rPr>
                <w:b/>
                <w:sz w:val="20"/>
                <w:szCs w:val="20"/>
              </w:rPr>
              <w:t xml:space="preserve">in Stufe/Lohngruppe </w:t>
            </w:r>
            <w:r w:rsidR="004B775E">
              <w:rPr>
                <w:b/>
                <w:sz w:val="20"/>
                <w:szCs w:val="20"/>
              </w:rPr>
              <w:t>______</w:t>
            </w:r>
            <w:r w:rsidR="00F770A3">
              <w:rPr>
                <w:b/>
                <w:sz w:val="20"/>
                <w:szCs w:val="20"/>
              </w:rPr>
              <w:t>_______</w:t>
            </w:r>
          </w:p>
          <w:p w14:paraId="045992A3" w14:textId="17FF9751" w:rsidR="00E15FE9" w:rsidRDefault="00E15FE9" w:rsidP="00997F01">
            <w:pPr>
              <w:spacing w:after="120"/>
              <w:rPr>
                <w:b/>
                <w:sz w:val="20"/>
                <w:szCs w:val="20"/>
              </w:rPr>
            </w:pPr>
            <w:r w:rsidRPr="00DB6B82">
              <w:rPr>
                <w:sz w:val="20"/>
              </w:rPr>
              <w:fldChar w:fldCharType="begin">
                <w:ffData>
                  <w:name w:val="Kontrollkästchen59"/>
                  <w:enabled/>
                  <w:calcOnExit w:val="0"/>
                  <w:checkBox>
                    <w:sizeAuto/>
                    <w:default w:val="0"/>
                  </w:checkBox>
                </w:ffData>
              </w:fldChar>
            </w:r>
            <w:r w:rsidRPr="00DB6B82">
              <w:rPr>
                <w:sz w:val="20"/>
              </w:rPr>
              <w:instrText xml:space="preserve"> FORMCHECKBOX </w:instrText>
            </w:r>
            <w:r w:rsidR="003A68EE">
              <w:rPr>
                <w:sz w:val="20"/>
              </w:rPr>
            </w:r>
            <w:r w:rsidR="003A68EE">
              <w:rPr>
                <w:sz w:val="20"/>
              </w:rPr>
              <w:fldChar w:fldCharType="separate"/>
            </w:r>
            <w:r w:rsidRPr="00DB6B82">
              <w:rPr>
                <w:sz w:val="20"/>
              </w:rPr>
              <w:fldChar w:fldCharType="end"/>
            </w:r>
            <w:r>
              <w:rPr>
                <w:sz w:val="20"/>
              </w:rPr>
              <w:t xml:space="preserve"> am Tariflohn orientiert</w:t>
            </w:r>
            <w:r w:rsidR="00C77CF3">
              <w:rPr>
                <w:sz w:val="20"/>
              </w:rPr>
              <w:t xml:space="preserve"> </w:t>
            </w:r>
            <w:r w:rsidR="00C77CF3">
              <w:rPr>
                <w:b/>
                <w:sz w:val="20"/>
                <w:szCs w:val="20"/>
              </w:rPr>
              <w:t>in Stufe/Lohngruppe _____________</w:t>
            </w:r>
          </w:p>
          <w:p w14:paraId="24A8D095" w14:textId="750553FB" w:rsidR="00997F01" w:rsidRDefault="00997F01" w:rsidP="00997F01">
            <w:pPr>
              <w:spacing w:after="120"/>
              <w:rPr>
                <w:sz w:val="20"/>
              </w:rPr>
            </w:pPr>
            <w:r w:rsidRPr="00DB6B82">
              <w:rPr>
                <w:sz w:val="20"/>
              </w:rPr>
              <w:fldChar w:fldCharType="begin">
                <w:ffData>
                  <w:name w:val="Kontrollkästchen60"/>
                  <w:enabled/>
                  <w:calcOnExit w:val="0"/>
                  <w:checkBox>
                    <w:sizeAuto/>
                    <w:default w:val="0"/>
                  </w:checkBox>
                </w:ffData>
              </w:fldChar>
            </w:r>
            <w:r w:rsidRPr="00DB6B82">
              <w:rPr>
                <w:sz w:val="20"/>
              </w:rPr>
              <w:instrText xml:space="preserve"> FORMCHECKBOX </w:instrText>
            </w:r>
            <w:r w:rsidR="003A68EE">
              <w:rPr>
                <w:sz w:val="20"/>
              </w:rPr>
            </w:r>
            <w:r w:rsidR="003A68EE">
              <w:rPr>
                <w:sz w:val="20"/>
              </w:rPr>
              <w:fldChar w:fldCharType="separate"/>
            </w:r>
            <w:r w:rsidRPr="00DB6B82">
              <w:rPr>
                <w:sz w:val="20"/>
              </w:rPr>
              <w:fldChar w:fldCharType="end"/>
            </w:r>
            <w:r>
              <w:rPr>
                <w:sz w:val="20"/>
              </w:rPr>
              <w:t xml:space="preserve"> </w:t>
            </w:r>
            <w:r w:rsidR="00E15FE9">
              <w:rPr>
                <w:sz w:val="20"/>
              </w:rPr>
              <w:t xml:space="preserve">branchenüblich </w:t>
            </w:r>
            <w:r w:rsidR="00F770A3">
              <w:rPr>
                <w:sz w:val="20"/>
              </w:rPr>
              <w:t xml:space="preserve">           </w:t>
            </w:r>
            <w:r w:rsidR="00E15FE9">
              <w:rPr>
                <w:b/>
                <w:sz w:val="20"/>
                <w:szCs w:val="20"/>
              </w:rPr>
              <w:t>in Stufe/Lohngruppe</w:t>
            </w:r>
            <w:r w:rsidR="00F770A3">
              <w:rPr>
                <w:b/>
                <w:sz w:val="20"/>
                <w:szCs w:val="20"/>
              </w:rPr>
              <w:t xml:space="preserve"> </w:t>
            </w:r>
            <w:r w:rsidR="00E15FE9">
              <w:rPr>
                <w:b/>
                <w:sz w:val="20"/>
                <w:szCs w:val="20"/>
              </w:rPr>
              <w:t>__</w:t>
            </w:r>
            <w:r w:rsidR="00F770A3">
              <w:rPr>
                <w:b/>
                <w:sz w:val="20"/>
                <w:szCs w:val="20"/>
              </w:rPr>
              <w:t>___________</w:t>
            </w:r>
          </w:p>
          <w:p w14:paraId="7B56ACBB" w14:textId="01A70CFD" w:rsidR="00997F01" w:rsidRDefault="00997F01" w:rsidP="00997F01">
            <w:pPr>
              <w:spacing w:after="120"/>
              <w:rPr>
                <w:b/>
                <w:sz w:val="20"/>
                <w:szCs w:val="20"/>
              </w:rPr>
            </w:pPr>
            <w:r w:rsidRPr="00DB6B82">
              <w:rPr>
                <w:sz w:val="20"/>
              </w:rPr>
              <w:fldChar w:fldCharType="begin">
                <w:ffData>
                  <w:name w:val="Kontrollkästchen60"/>
                  <w:enabled/>
                  <w:calcOnExit w:val="0"/>
                  <w:checkBox>
                    <w:sizeAuto/>
                    <w:default w:val="0"/>
                  </w:checkBox>
                </w:ffData>
              </w:fldChar>
            </w:r>
            <w:r w:rsidRPr="00DB6B82">
              <w:rPr>
                <w:sz w:val="20"/>
              </w:rPr>
              <w:instrText xml:space="preserve"> FORMCHECKBOX </w:instrText>
            </w:r>
            <w:r w:rsidR="003A68EE">
              <w:rPr>
                <w:sz w:val="20"/>
              </w:rPr>
            </w:r>
            <w:r w:rsidR="003A68EE">
              <w:rPr>
                <w:sz w:val="20"/>
              </w:rPr>
              <w:fldChar w:fldCharType="separate"/>
            </w:r>
            <w:r w:rsidRPr="00DB6B82">
              <w:rPr>
                <w:sz w:val="20"/>
              </w:rPr>
              <w:fldChar w:fldCharType="end"/>
            </w:r>
            <w:r>
              <w:rPr>
                <w:sz w:val="20"/>
              </w:rPr>
              <w:t xml:space="preserve"> </w:t>
            </w:r>
            <w:r w:rsidR="00C77CF3" w:rsidRPr="00245780">
              <w:rPr>
                <w:sz w:val="20"/>
              </w:rPr>
              <w:t>kirchlichen Arbeitsrechtsregelungen</w:t>
            </w:r>
          </w:p>
          <w:p w14:paraId="472D8283" w14:textId="4611D50A" w:rsidR="00997F01" w:rsidRDefault="00997F01" w:rsidP="00997F01">
            <w:pPr>
              <w:spacing w:after="120"/>
              <w:rPr>
                <w:sz w:val="20"/>
              </w:rPr>
            </w:pPr>
            <w:r w:rsidRPr="00DB6B82">
              <w:rPr>
                <w:sz w:val="20"/>
              </w:rPr>
              <w:fldChar w:fldCharType="begin">
                <w:ffData>
                  <w:name w:val="Kontrollkästchen61"/>
                  <w:enabled/>
                  <w:calcOnExit w:val="0"/>
                  <w:checkBox>
                    <w:sizeAuto/>
                    <w:default w:val="0"/>
                  </w:checkBox>
                </w:ffData>
              </w:fldChar>
            </w:r>
            <w:r w:rsidRPr="00DB6B82">
              <w:rPr>
                <w:sz w:val="20"/>
              </w:rPr>
              <w:instrText xml:space="preserve"> FORMCHECKBOX </w:instrText>
            </w:r>
            <w:r w:rsidR="003A68EE">
              <w:rPr>
                <w:sz w:val="20"/>
              </w:rPr>
            </w:r>
            <w:r w:rsidR="003A68EE">
              <w:rPr>
                <w:sz w:val="20"/>
              </w:rPr>
              <w:fldChar w:fldCharType="separate"/>
            </w:r>
            <w:r w:rsidRPr="00DB6B82">
              <w:rPr>
                <w:sz w:val="20"/>
              </w:rPr>
              <w:fldChar w:fldCharType="end"/>
            </w:r>
            <w:r w:rsidRPr="00DB6B82">
              <w:rPr>
                <w:sz w:val="20"/>
              </w:rPr>
              <w:t xml:space="preserve"> nach dem Mindestlohngesetz</w:t>
            </w:r>
          </w:p>
          <w:p w14:paraId="3526B7A0" w14:textId="6F1487B5" w:rsidR="00245780" w:rsidRDefault="00245780" w:rsidP="00997F01">
            <w:pPr>
              <w:spacing w:after="120"/>
              <w:rPr>
                <w:sz w:val="20"/>
              </w:rPr>
            </w:pPr>
            <w:r w:rsidRPr="00DB6B82">
              <w:rPr>
                <w:sz w:val="20"/>
              </w:rPr>
              <w:fldChar w:fldCharType="begin">
                <w:ffData>
                  <w:name w:val="Kontrollkästchen61"/>
                  <w:enabled/>
                  <w:calcOnExit w:val="0"/>
                  <w:checkBox>
                    <w:sizeAuto/>
                    <w:default w:val="0"/>
                  </w:checkBox>
                </w:ffData>
              </w:fldChar>
            </w:r>
            <w:r w:rsidRPr="00DB6B82">
              <w:rPr>
                <w:sz w:val="20"/>
              </w:rPr>
              <w:instrText xml:space="preserve"> FORMCHECKBOX </w:instrText>
            </w:r>
            <w:r w:rsidR="003A68EE">
              <w:rPr>
                <w:sz w:val="20"/>
              </w:rPr>
            </w:r>
            <w:r w:rsidR="003A68EE">
              <w:rPr>
                <w:sz w:val="20"/>
              </w:rPr>
              <w:fldChar w:fldCharType="separate"/>
            </w:r>
            <w:r w:rsidRPr="00DB6B82">
              <w:rPr>
                <w:sz w:val="20"/>
              </w:rPr>
              <w:fldChar w:fldCharType="end"/>
            </w:r>
            <w:r w:rsidRPr="00DB6B82">
              <w:rPr>
                <w:sz w:val="20"/>
              </w:rPr>
              <w:t xml:space="preserve"> </w:t>
            </w:r>
            <w:r w:rsidR="00C77CF3">
              <w:rPr>
                <w:sz w:val="20"/>
              </w:rPr>
              <w:t>ortsüblich</w:t>
            </w:r>
            <w:r w:rsidR="00C77CF3" w:rsidRPr="00245780">
              <w:rPr>
                <w:sz w:val="20"/>
              </w:rPr>
              <w:t xml:space="preserve"> </w:t>
            </w:r>
          </w:p>
          <w:p w14:paraId="60EC44E3" w14:textId="6FB0E1E9" w:rsidR="00997F01" w:rsidRDefault="00997F01" w:rsidP="004B775E">
            <w:pPr>
              <w:rPr>
                <w:sz w:val="20"/>
              </w:rPr>
            </w:pPr>
            <w:r w:rsidRPr="00DB6B82">
              <w:rPr>
                <w:sz w:val="20"/>
              </w:rPr>
              <w:fldChar w:fldCharType="begin">
                <w:ffData>
                  <w:name w:val="Kontrollkästchen62"/>
                  <w:enabled/>
                  <w:calcOnExit w:val="0"/>
                  <w:checkBox>
                    <w:sizeAuto/>
                    <w:default w:val="0"/>
                  </w:checkBox>
                </w:ffData>
              </w:fldChar>
            </w:r>
            <w:r w:rsidRPr="00DB6B82">
              <w:rPr>
                <w:sz w:val="20"/>
              </w:rPr>
              <w:instrText xml:space="preserve"> FORMCHECKBOX </w:instrText>
            </w:r>
            <w:r w:rsidR="003A68EE">
              <w:rPr>
                <w:sz w:val="20"/>
              </w:rPr>
            </w:r>
            <w:r w:rsidR="003A68EE">
              <w:rPr>
                <w:sz w:val="20"/>
              </w:rPr>
              <w:fldChar w:fldCharType="separate"/>
            </w:r>
            <w:r w:rsidRPr="00DB6B82">
              <w:rPr>
                <w:sz w:val="20"/>
              </w:rPr>
              <w:fldChar w:fldCharType="end"/>
            </w:r>
            <w:r w:rsidRPr="00DB6B82">
              <w:rPr>
                <w:sz w:val="20"/>
              </w:rPr>
              <w:t xml:space="preserve"> </w:t>
            </w:r>
            <w:r w:rsidR="004B775E">
              <w:rPr>
                <w:b/>
                <w:sz w:val="20"/>
                <w:szCs w:val="20"/>
              </w:rPr>
              <w:t>___________________________________</w:t>
            </w:r>
          </w:p>
        </w:tc>
        <w:tc>
          <w:tcPr>
            <w:tcW w:w="3980" w:type="dxa"/>
            <w:tcBorders>
              <w:top w:val="nil"/>
              <w:bottom w:val="nil"/>
            </w:tcBorders>
          </w:tcPr>
          <w:p w14:paraId="0C78612C" w14:textId="34DA5BE4" w:rsidR="00997F01" w:rsidRDefault="00997F01" w:rsidP="00997F01">
            <w:pPr>
              <w:spacing w:after="120"/>
              <w:rPr>
                <w:b/>
                <w:sz w:val="20"/>
                <w:szCs w:val="20"/>
              </w:rPr>
            </w:pPr>
            <w:r>
              <w:rPr>
                <w:b/>
                <w:sz w:val="20"/>
                <w:szCs w:val="20"/>
              </w:rPr>
              <w:t xml:space="preserve">pro Monat/Stunde </w:t>
            </w:r>
            <w:r w:rsidR="004B775E">
              <w:rPr>
                <w:b/>
                <w:sz w:val="20"/>
                <w:szCs w:val="20"/>
              </w:rPr>
              <w:t>_____</w:t>
            </w:r>
            <w:r>
              <w:rPr>
                <w:b/>
                <w:sz w:val="20"/>
                <w:szCs w:val="20"/>
              </w:rPr>
              <w:t xml:space="preserve"> Euro</w:t>
            </w:r>
          </w:p>
          <w:p w14:paraId="380417A4" w14:textId="745BD8FC" w:rsidR="00E15FE9" w:rsidRDefault="00E15FE9" w:rsidP="00997F01">
            <w:pPr>
              <w:spacing w:after="120"/>
              <w:rPr>
                <w:b/>
                <w:sz w:val="20"/>
                <w:szCs w:val="20"/>
              </w:rPr>
            </w:pPr>
            <w:r>
              <w:rPr>
                <w:b/>
                <w:sz w:val="20"/>
                <w:szCs w:val="20"/>
              </w:rPr>
              <w:t>pro Monat/Stunde _____ Euro</w:t>
            </w:r>
          </w:p>
          <w:p w14:paraId="01348564" w14:textId="59E1C981" w:rsidR="00997F01" w:rsidRDefault="00997F01" w:rsidP="00997F01">
            <w:pPr>
              <w:spacing w:after="120"/>
              <w:rPr>
                <w:sz w:val="20"/>
              </w:rPr>
            </w:pPr>
            <w:r>
              <w:rPr>
                <w:b/>
                <w:sz w:val="20"/>
                <w:szCs w:val="20"/>
              </w:rPr>
              <w:t xml:space="preserve">pro Monat/Stunde </w:t>
            </w:r>
            <w:r w:rsidR="004B775E">
              <w:rPr>
                <w:b/>
                <w:sz w:val="20"/>
                <w:szCs w:val="20"/>
              </w:rPr>
              <w:t>_____</w:t>
            </w:r>
            <w:r>
              <w:rPr>
                <w:b/>
                <w:sz w:val="20"/>
                <w:szCs w:val="20"/>
              </w:rPr>
              <w:t xml:space="preserve"> Euro</w:t>
            </w:r>
          </w:p>
          <w:p w14:paraId="56EE0DD7" w14:textId="26147E46" w:rsidR="00997F01" w:rsidRDefault="00997F01" w:rsidP="00997F01">
            <w:pPr>
              <w:spacing w:after="120"/>
              <w:rPr>
                <w:sz w:val="20"/>
              </w:rPr>
            </w:pPr>
            <w:r>
              <w:rPr>
                <w:b/>
                <w:sz w:val="20"/>
                <w:szCs w:val="20"/>
              </w:rPr>
              <w:t xml:space="preserve">pro Monat/Stunde </w:t>
            </w:r>
            <w:r w:rsidR="004B775E">
              <w:rPr>
                <w:b/>
                <w:sz w:val="20"/>
                <w:szCs w:val="20"/>
              </w:rPr>
              <w:t>_____</w:t>
            </w:r>
            <w:r>
              <w:rPr>
                <w:b/>
                <w:sz w:val="20"/>
                <w:szCs w:val="20"/>
              </w:rPr>
              <w:t xml:space="preserve"> Euro</w:t>
            </w:r>
          </w:p>
          <w:p w14:paraId="0595DA03" w14:textId="04192308" w:rsidR="00997F01" w:rsidRDefault="00997F01" w:rsidP="00997F01">
            <w:pPr>
              <w:spacing w:after="120"/>
              <w:rPr>
                <w:b/>
                <w:sz w:val="20"/>
                <w:szCs w:val="20"/>
              </w:rPr>
            </w:pPr>
            <w:r>
              <w:rPr>
                <w:b/>
                <w:sz w:val="20"/>
                <w:szCs w:val="20"/>
              </w:rPr>
              <w:t xml:space="preserve">pro Monat/Stunde </w:t>
            </w:r>
            <w:r w:rsidR="004B775E">
              <w:rPr>
                <w:b/>
                <w:sz w:val="20"/>
                <w:szCs w:val="20"/>
              </w:rPr>
              <w:t>_____</w:t>
            </w:r>
            <w:r>
              <w:rPr>
                <w:b/>
                <w:sz w:val="20"/>
                <w:szCs w:val="20"/>
              </w:rPr>
              <w:t xml:space="preserve"> Euro</w:t>
            </w:r>
          </w:p>
          <w:p w14:paraId="536199C9" w14:textId="2BC6C688" w:rsidR="00245780" w:rsidRDefault="00245780" w:rsidP="00997F01">
            <w:pPr>
              <w:spacing w:after="120"/>
              <w:rPr>
                <w:sz w:val="20"/>
              </w:rPr>
            </w:pPr>
            <w:r>
              <w:rPr>
                <w:b/>
                <w:sz w:val="20"/>
                <w:szCs w:val="20"/>
              </w:rPr>
              <w:t>pro Monat/Stunde _____ Euro</w:t>
            </w:r>
          </w:p>
          <w:p w14:paraId="631BA602" w14:textId="7C689B10" w:rsidR="00997F01" w:rsidRDefault="00997F01" w:rsidP="00E15FE9">
            <w:pPr>
              <w:spacing w:after="120"/>
              <w:rPr>
                <w:b/>
                <w:sz w:val="20"/>
                <w:szCs w:val="20"/>
              </w:rPr>
            </w:pPr>
            <w:r>
              <w:rPr>
                <w:b/>
                <w:sz w:val="20"/>
                <w:szCs w:val="20"/>
              </w:rPr>
              <w:t xml:space="preserve">pro Monat/Stunde </w:t>
            </w:r>
            <w:r w:rsidR="004B775E">
              <w:rPr>
                <w:b/>
                <w:sz w:val="20"/>
                <w:szCs w:val="20"/>
              </w:rPr>
              <w:t>_____</w:t>
            </w:r>
            <w:r>
              <w:rPr>
                <w:b/>
                <w:sz w:val="20"/>
                <w:szCs w:val="20"/>
              </w:rPr>
              <w:t xml:space="preserve"> Euro</w:t>
            </w:r>
          </w:p>
        </w:tc>
      </w:tr>
      <w:tr w:rsidR="00E15FE9" w:rsidRPr="00050161" w14:paraId="48A2255F" w14:textId="77777777" w:rsidTr="00E15FE9">
        <w:trPr>
          <w:trHeight w:val="370"/>
        </w:trPr>
        <w:tc>
          <w:tcPr>
            <w:tcW w:w="10247" w:type="dxa"/>
            <w:gridSpan w:val="2"/>
            <w:tcBorders>
              <w:top w:val="nil"/>
            </w:tcBorders>
          </w:tcPr>
          <w:p w14:paraId="2D7D5621" w14:textId="35371630" w:rsidR="00326303" w:rsidRDefault="00E15FE9" w:rsidP="00326303">
            <w:pPr>
              <w:spacing w:before="120" w:after="120"/>
              <w:rPr>
                <w:b/>
                <w:sz w:val="20"/>
                <w:szCs w:val="20"/>
              </w:rPr>
            </w:pPr>
            <w:r>
              <w:rPr>
                <w:b/>
                <w:sz w:val="20"/>
                <w:szCs w:val="20"/>
              </w:rPr>
              <w:t xml:space="preserve">Falls nach </w:t>
            </w:r>
            <w:r w:rsidR="00245780">
              <w:rPr>
                <w:b/>
                <w:sz w:val="20"/>
                <w:szCs w:val="20"/>
              </w:rPr>
              <w:t xml:space="preserve">Branchen-, </w:t>
            </w:r>
            <w:r>
              <w:rPr>
                <w:b/>
                <w:sz w:val="20"/>
                <w:szCs w:val="20"/>
              </w:rPr>
              <w:t>Tarifvertrag oder tariforientiert entloh</w:t>
            </w:r>
            <w:r w:rsidR="00326303">
              <w:rPr>
                <w:b/>
                <w:sz w:val="20"/>
                <w:szCs w:val="20"/>
              </w:rPr>
              <w:t>nt wird, ist dieser zu benennen</w:t>
            </w:r>
            <w:r w:rsidR="000F2A96">
              <w:rPr>
                <w:b/>
                <w:sz w:val="20"/>
                <w:szCs w:val="20"/>
              </w:rPr>
              <w:t>:</w:t>
            </w:r>
          </w:p>
          <w:p w14:paraId="53C1B0A2" w14:textId="5A73F4A5" w:rsidR="00E15FE9" w:rsidRPr="00E15FE9" w:rsidRDefault="00E15FE9" w:rsidP="00326303">
            <w:pPr>
              <w:spacing w:before="120" w:after="120"/>
              <w:rPr>
                <w:b/>
                <w:sz w:val="20"/>
                <w:szCs w:val="20"/>
              </w:rPr>
            </w:pPr>
            <w:r>
              <w:rPr>
                <w:b/>
                <w:sz w:val="20"/>
                <w:szCs w:val="20"/>
              </w:rPr>
              <w:t>_________________________________________________________________________________________</w:t>
            </w:r>
          </w:p>
        </w:tc>
      </w:tr>
    </w:tbl>
    <w:p w14:paraId="5C9F23EE" w14:textId="58436DE4" w:rsidR="00092E0A" w:rsidRDefault="00092E0A">
      <w:pPr>
        <w:rPr>
          <w:sz w:val="16"/>
          <w:szCs w:val="20"/>
        </w:rPr>
      </w:pPr>
    </w:p>
    <w:p w14:paraId="5EA69C24" w14:textId="77777777" w:rsidR="00D10D33" w:rsidRPr="00B4709B" w:rsidRDefault="00D10D33" w:rsidP="00D10D33">
      <w:pPr>
        <w:rPr>
          <w:sz w:val="16"/>
          <w:szCs w:val="20"/>
        </w:rPr>
      </w:pPr>
    </w:p>
    <w:tbl>
      <w:tblPr>
        <w:tblW w:w="10236" w:type="dxa"/>
        <w:tblInd w:w="-318" w:type="dxa"/>
        <w:tblBorders>
          <w:top w:val="single" w:sz="4" w:space="0" w:color="auto"/>
          <w:left w:val="single" w:sz="4" w:space="0" w:color="auto"/>
          <w:bottom w:val="single" w:sz="4" w:space="0" w:color="auto"/>
          <w:right w:val="single" w:sz="4" w:space="0" w:color="auto"/>
        </w:tblBorders>
        <w:tblLayout w:type="fixed"/>
        <w:tblCellMar>
          <w:left w:w="71" w:type="dxa"/>
          <w:right w:w="71" w:type="dxa"/>
        </w:tblCellMar>
        <w:tblLook w:val="0000" w:firstRow="0" w:lastRow="0" w:firstColumn="0" w:lastColumn="0" w:noHBand="0" w:noVBand="0"/>
      </w:tblPr>
      <w:tblGrid>
        <w:gridCol w:w="8677"/>
        <w:gridCol w:w="1559"/>
      </w:tblGrid>
      <w:tr w:rsidR="00D10D33" w:rsidRPr="00DA7EDF" w14:paraId="35385FB0" w14:textId="77777777" w:rsidTr="006009F1">
        <w:trPr>
          <w:trHeight w:hRule="exact" w:val="285"/>
        </w:trPr>
        <w:tc>
          <w:tcPr>
            <w:tcW w:w="8677" w:type="dxa"/>
            <w:tcBorders>
              <w:top w:val="single" w:sz="4" w:space="0" w:color="auto"/>
              <w:bottom w:val="nil"/>
              <w:right w:val="single" w:sz="4" w:space="0" w:color="auto"/>
            </w:tcBorders>
          </w:tcPr>
          <w:p w14:paraId="23D0E3A4" w14:textId="4B3A38B2" w:rsidR="00D10D33" w:rsidRPr="00CE7F04" w:rsidRDefault="00D10D33" w:rsidP="00C51641">
            <w:pPr>
              <w:pStyle w:val="berschrift1"/>
              <w:numPr>
                <w:ilvl w:val="0"/>
                <w:numId w:val="18"/>
              </w:numPr>
              <w:jc w:val="left"/>
            </w:pPr>
            <w:r>
              <w:rPr>
                <w:rStyle w:val="Fett"/>
                <w:sz w:val="22"/>
              </w:rPr>
              <w:t>Weitere Angaben</w:t>
            </w:r>
            <w:r w:rsidR="00887090">
              <w:rPr>
                <w:rStyle w:val="Fett"/>
                <w:sz w:val="22"/>
              </w:rPr>
              <w:t xml:space="preserve"> zum geplanten Arbeitsvertrag</w:t>
            </w:r>
          </w:p>
        </w:tc>
        <w:tc>
          <w:tcPr>
            <w:tcW w:w="1559" w:type="dxa"/>
            <w:tcBorders>
              <w:top w:val="single" w:sz="4" w:space="0" w:color="auto"/>
              <w:left w:val="single" w:sz="4" w:space="0" w:color="auto"/>
            </w:tcBorders>
          </w:tcPr>
          <w:p w14:paraId="1FB9C7F2" w14:textId="77777777" w:rsidR="00D10D33" w:rsidRPr="00DA7EDF" w:rsidRDefault="00D10D33" w:rsidP="006009F1">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16"/>
              </w:rPr>
            </w:pPr>
          </w:p>
        </w:tc>
      </w:tr>
      <w:tr w:rsidR="00D50CFA" w:rsidRPr="00DA7EDF" w14:paraId="6EFB988A" w14:textId="77777777" w:rsidTr="006009F1">
        <w:trPr>
          <w:trHeight w:hRule="exact" w:val="589"/>
        </w:trPr>
        <w:tc>
          <w:tcPr>
            <w:tcW w:w="8677" w:type="dxa"/>
            <w:tcBorders>
              <w:top w:val="single" w:sz="4" w:space="0" w:color="auto"/>
              <w:bottom w:val="nil"/>
              <w:right w:val="single" w:sz="4" w:space="0" w:color="auto"/>
            </w:tcBorders>
            <w:vAlign w:val="center"/>
          </w:tcPr>
          <w:p w14:paraId="4EBBB56F" w14:textId="09EBB76C" w:rsidR="00D50CFA" w:rsidRPr="00C13D6B" w:rsidRDefault="00D50CFA" w:rsidP="000F2A96">
            <w:pPr>
              <w:tabs>
                <w:tab w:val="left" w:pos="284"/>
                <w:tab w:val="left" w:pos="567"/>
                <w:tab w:val="left" w:pos="1773"/>
                <w:tab w:val="left" w:pos="3048"/>
                <w:tab w:val="left" w:pos="4253"/>
                <w:tab w:val="left" w:pos="4962"/>
                <w:tab w:val="left" w:pos="5670"/>
                <w:tab w:val="left" w:pos="6876"/>
                <w:tab w:val="left" w:pos="7017"/>
                <w:tab w:val="left" w:pos="8505"/>
              </w:tabs>
              <w:spacing w:before="60" w:after="60"/>
              <w:rPr>
                <w:sz w:val="20"/>
                <w:szCs w:val="20"/>
              </w:rPr>
            </w:pPr>
            <w:r>
              <w:rPr>
                <w:sz w:val="20"/>
                <w:szCs w:val="20"/>
              </w:rPr>
              <w:t>Sind Sie als Arbeitgeberin, Arbeitgeber</w:t>
            </w:r>
            <w:r w:rsidR="000F2A96">
              <w:rPr>
                <w:sz w:val="20"/>
                <w:szCs w:val="20"/>
              </w:rPr>
              <w:t>/</w:t>
            </w:r>
            <w:r>
              <w:rPr>
                <w:sz w:val="20"/>
                <w:szCs w:val="20"/>
              </w:rPr>
              <w:t>Gesellschafter</w:t>
            </w:r>
            <w:r w:rsidR="000F2A96">
              <w:rPr>
                <w:sz w:val="20"/>
                <w:szCs w:val="20"/>
              </w:rPr>
              <w:t>in</w:t>
            </w:r>
            <w:r>
              <w:rPr>
                <w:sz w:val="20"/>
                <w:szCs w:val="20"/>
              </w:rPr>
              <w:t>, Gesellschafter mit der zukünftigen Arbeitnehmer</w:t>
            </w:r>
            <w:r w:rsidRPr="00C13D6B">
              <w:rPr>
                <w:sz w:val="20"/>
                <w:szCs w:val="20"/>
              </w:rPr>
              <w:t>in</w:t>
            </w:r>
            <w:r>
              <w:rPr>
                <w:sz w:val="20"/>
                <w:szCs w:val="20"/>
              </w:rPr>
              <w:t>, dem zukünftigen Arbeitnehmer</w:t>
            </w:r>
            <w:r w:rsidRPr="00C13D6B">
              <w:rPr>
                <w:sz w:val="20"/>
                <w:szCs w:val="20"/>
              </w:rPr>
              <w:t xml:space="preserve"> verheiratet, verwandt oder verschwägert?</w:t>
            </w:r>
          </w:p>
        </w:tc>
        <w:tc>
          <w:tcPr>
            <w:tcW w:w="1559" w:type="dxa"/>
            <w:tcBorders>
              <w:top w:val="single" w:sz="4" w:space="0" w:color="auto"/>
              <w:left w:val="single" w:sz="4" w:space="0" w:color="auto"/>
            </w:tcBorders>
          </w:tcPr>
          <w:p w14:paraId="122C3CA4" w14:textId="77777777" w:rsidR="00D50CFA" w:rsidRPr="005710D8" w:rsidRDefault="00D50CFA" w:rsidP="00D50CFA">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20"/>
                <w:szCs w:val="22"/>
              </w:rPr>
            </w:pPr>
            <w:r w:rsidRPr="005710D8">
              <w:rPr>
                <w:sz w:val="20"/>
                <w:szCs w:val="22"/>
              </w:rPr>
              <w:tab/>
            </w:r>
            <w:r w:rsidRPr="005710D8">
              <w:rPr>
                <w:sz w:val="20"/>
                <w:szCs w:val="22"/>
              </w:rPr>
              <w:fldChar w:fldCharType="begin" w:fldLock="1">
                <w:ffData>
                  <w:name w:val="Kontrollkästchen25"/>
                  <w:enabled/>
                  <w:calcOnExit w:val="0"/>
                  <w:checkBox>
                    <w:sizeAuto/>
                    <w:default w:val="0"/>
                  </w:checkBox>
                </w:ffData>
              </w:fldChar>
            </w:r>
            <w:r w:rsidRPr="005710D8">
              <w:rPr>
                <w:sz w:val="20"/>
                <w:szCs w:val="22"/>
              </w:rPr>
              <w:instrText xml:space="preserve"> FORMCHECKBOX </w:instrText>
            </w:r>
            <w:r w:rsidR="003A68EE">
              <w:rPr>
                <w:sz w:val="20"/>
                <w:szCs w:val="22"/>
              </w:rPr>
            </w:r>
            <w:r w:rsidR="003A68EE">
              <w:rPr>
                <w:sz w:val="20"/>
                <w:szCs w:val="22"/>
              </w:rPr>
              <w:fldChar w:fldCharType="separate"/>
            </w:r>
            <w:r w:rsidRPr="005710D8">
              <w:rPr>
                <w:sz w:val="20"/>
                <w:szCs w:val="22"/>
              </w:rPr>
              <w:fldChar w:fldCharType="end"/>
            </w:r>
            <w:r w:rsidRPr="005710D8">
              <w:rPr>
                <w:sz w:val="20"/>
                <w:szCs w:val="22"/>
              </w:rPr>
              <w:t xml:space="preserve"> ja</w:t>
            </w:r>
            <w:r w:rsidRPr="005710D8">
              <w:rPr>
                <w:sz w:val="20"/>
                <w:szCs w:val="22"/>
              </w:rPr>
              <w:tab/>
            </w:r>
            <w:r w:rsidRPr="005710D8">
              <w:rPr>
                <w:sz w:val="20"/>
                <w:szCs w:val="22"/>
              </w:rPr>
              <w:fldChar w:fldCharType="begin" w:fldLock="1">
                <w:ffData>
                  <w:name w:val="Kontrollkästchen26"/>
                  <w:enabled/>
                  <w:calcOnExit w:val="0"/>
                  <w:checkBox>
                    <w:sizeAuto/>
                    <w:default w:val="0"/>
                  </w:checkBox>
                </w:ffData>
              </w:fldChar>
            </w:r>
            <w:r w:rsidRPr="005710D8">
              <w:rPr>
                <w:sz w:val="20"/>
                <w:szCs w:val="22"/>
              </w:rPr>
              <w:instrText xml:space="preserve"> FORMCHECKBOX </w:instrText>
            </w:r>
            <w:r w:rsidR="003A68EE">
              <w:rPr>
                <w:sz w:val="20"/>
                <w:szCs w:val="22"/>
              </w:rPr>
            </w:r>
            <w:r w:rsidR="003A68EE">
              <w:rPr>
                <w:sz w:val="20"/>
                <w:szCs w:val="22"/>
              </w:rPr>
              <w:fldChar w:fldCharType="separate"/>
            </w:r>
            <w:r w:rsidRPr="005710D8">
              <w:rPr>
                <w:sz w:val="20"/>
                <w:szCs w:val="22"/>
              </w:rPr>
              <w:fldChar w:fldCharType="end"/>
            </w:r>
            <w:r w:rsidRPr="005710D8">
              <w:rPr>
                <w:sz w:val="20"/>
                <w:szCs w:val="22"/>
              </w:rPr>
              <w:t xml:space="preserve"> nein</w:t>
            </w:r>
          </w:p>
          <w:p w14:paraId="461F26D6" w14:textId="36AF7D40" w:rsidR="00D50CFA" w:rsidRDefault="00D50CFA" w:rsidP="00D50CFA">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20"/>
                <w:szCs w:val="22"/>
              </w:rPr>
            </w:pPr>
          </w:p>
          <w:p w14:paraId="0564C38A" w14:textId="77777777" w:rsidR="005710D8" w:rsidRPr="005710D8" w:rsidRDefault="005710D8" w:rsidP="00D50CFA">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20"/>
                <w:szCs w:val="22"/>
              </w:rPr>
            </w:pPr>
          </w:p>
          <w:p w14:paraId="72A17683" w14:textId="77777777" w:rsidR="0068098C" w:rsidRPr="005710D8" w:rsidRDefault="0068098C" w:rsidP="00D50CFA">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20"/>
                <w:szCs w:val="22"/>
              </w:rPr>
            </w:pPr>
          </w:p>
          <w:p w14:paraId="3421AF9E" w14:textId="77777777" w:rsidR="00D50CFA" w:rsidRPr="005710D8" w:rsidRDefault="00D50CFA" w:rsidP="00D50CFA">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20"/>
                <w:szCs w:val="22"/>
              </w:rPr>
            </w:pPr>
          </w:p>
          <w:p w14:paraId="0B5B0C01" w14:textId="77777777" w:rsidR="00D50CFA" w:rsidRPr="005710D8" w:rsidRDefault="00D50CFA" w:rsidP="00D50CFA">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20"/>
                <w:szCs w:val="22"/>
              </w:rPr>
            </w:pPr>
          </w:p>
          <w:p w14:paraId="3EE84068" w14:textId="77777777" w:rsidR="00D50CFA" w:rsidRPr="005710D8" w:rsidRDefault="00D50CFA" w:rsidP="00D50CFA">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20"/>
                <w:szCs w:val="22"/>
              </w:rPr>
            </w:pPr>
          </w:p>
        </w:tc>
      </w:tr>
      <w:tr w:rsidR="00D50CFA" w:rsidRPr="00DA7EDF" w14:paraId="5E8E22FE" w14:textId="77777777" w:rsidTr="0068098C">
        <w:trPr>
          <w:trHeight w:hRule="exact" w:val="488"/>
        </w:trPr>
        <w:tc>
          <w:tcPr>
            <w:tcW w:w="8677" w:type="dxa"/>
            <w:tcBorders>
              <w:top w:val="nil"/>
              <w:bottom w:val="nil"/>
              <w:right w:val="single" w:sz="4" w:space="0" w:color="auto"/>
            </w:tcBorders>
            <w:vAlign w:val="center"/>
          </w:tcPr>
          <w:p w14:paraId="4517E044" w14:textId="77777777" w:rsidR="00D50CFA" w:rsidRPr="00C13D6B" w:rsidRDefault="00D50CFA" w:rsidP="008D38F9">
            <w:pPr>
              <w:tabs>
                <w:tab w:val="left" w:pos="284"/>
                <w:tab w:val="left" w:pos="567"/>
                <w:tab w:val="left" w:pos="1773"/>
                <w:tab w:val="left" w:pos="3048"/>
                <w:tab w:val="left" w:pos="4253"/>
                <w:tab w:val="left" w:pos="4962"/>
                <w:tab w:val="left" w:pos="5670"/>
                <w:tab w:val="left" w:pos="6876"/>
                <w:tab w:val="left" w:pos="7017"/>
                <w:tab w:val="left" w:pos="8505"/>
              </w:tabs>
              <w:spacing w:before="60" w:after="60"/>
              <w:rPr>
                <w:sz w:val="20"/>
                <w:szCs w:val="20"/>
              </w:rPr>
            </w:pPr>
            <w:r>
              <w:rPr>
                <w:sz w:val="20"/>
                <w:szCs w:val="20"/>
              </w:rPr>
              <w:t xml:space="preserve">Ist/wird </w:t>
            </w:r>
            <w:r w:rsidRPr="00C13D6B">
              <w:rPr>
                <w:sz w:val="20"/>
                <w:szCs w:val="20"/>
              </w:rPr>
              <w:t xml:space="preserve">die </w:t>
            </w:r>
            <w:r w:rsidR="008D38F9">
              <w:rPr>
                <w:sz w:val="20"/>
                <w:szCs w:val="20"/>
              </w:rPr>
              <w:t>E</w:t>
            </w:r>
            <w:r w:rsidRPr="00C13D6B">
              <w:rPr>
                <w:sz w:val="20"/>
                <w:szCs w:val="20"/>
              </w:rPr>
              <w:t>inzustellende</w:t>
            </w:r>
            <w:r w:rsidR="00BC17AB">
              <w:rPr>
                <w:sz w:val="20"/>
                <w:szCs w:val="20"/>
              </w:rPr>
              <w:t xml:space="preserve"> eine</w:t>
            </w:r>
            <w:r w:rsidRPr="00C13D6B">
              <w:rPr>
                <w:sz w:val="20"/>
                <w:szCs w:val="20"/>
              </w:rPr>
              <w:t xml:space="preserve"> Gesellschafterin</w:t>
            </w:r>
            <w:r>
              <w:rPr>
                <w:sz w:val="20"/>
                <w:szCs w:val="20"/>
              </w:rPr>
              <w:t xml:space="preserve">, der </w:t>
            </w:r>
            <w:r w:rsidR="008D38F9">
              <w:rPr>
                <w:sz w:val="20"/>
                <w:szCs w:val="20"/>
              </w:rPr>
              <w:t>E</w:t>
            </w:r>
            <w:r>
              <w:rPr>
                <w:sz w:val="20"/>
                <w:szCs w:val="20"/>
              </w:rPr>
              <w:t>inzustellende</w:t>
            </w:r>
            <w:r w:rsidR="00BC17AB">
              <w:rPr>
                <w:sz w:val="20"/>
                <w:szCs w:val="20"/>
              </w:rPr>
              <w:t xml:space="preserve"> ein</w:t>
            </w:r>
            <w:r>
              <w:rPr>
                <w:sz w:val="20"/>
                <w:szCs w:val="20"/>
              </w:rPr>
              <w:t xml:space="preserve"> Gesellschafter</w:t>
            </w:r>
            <w:r w:rsidRPr="00C13D6B">
              <w:rPr>
                <w:sz w:val="20"/>
                <w:szCs w:val="20"/>
              </w:rPr>
              <w:t>?</w:t>
            </w:r>
          </w:p>
        </w:tc>
        <w:tc>
          <w:tcPr>
            <w:tcW w:w="1559" w:type="dxa"/>
            <w:tcBorders>
              <w:left w:val="single" w:sz="4" w:space="0" w:color="auto"/>
              <w:bottom w:val="nil"/>
            </w:tcBorders>
          </w:tcPr>
          <w:p w14:paraId="62B010C5" w14:textId="77777777" w:rsidR="005710D8" w:rsidRPr="005710D8" w:rsidRDefault="00D50CFA" w:rsidP="00D50CFA">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2"/>
                <w:szCs w:val="22"/>
              </w:rPr>
            </w:pPr>
            <w:r w:rsidRPr="005710D8">
              <w:rPr>
                <w:sz w:val="20"/>
                <w:szCs w:val="22"/>
              </w:rPr>
              <w:tab/>
            </w:r>
          </w:p>
          <w:p w14:paraId="374C7A53" w14:textId="7462AD57" w:rsidR="00D50CFA" w:rsidRPr="005710D8" w:rsidRDefault="005710D8" w:rsidP="00D50CFA">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20"/>
                <w:szCs w:val="22"/>
              </w:rPr>
            </w:pPr>
            <w:r>
              <w:rPr>
                <w:sz w:val="20"/>
                <w:szCs w:val="22"/>
              </w:rPr>
              <w:t xml:space="preserve">   </w:t>
            </w:r>
            <w:r w:rsidR="00D50CFA" w:rsidRPr="005710D8">
              <w:rPr>
                <w:sz w:val="20"/>
                <w:szCs w:val="22"/>
              </w:rPr>
              <w:fldChar w:fldCharType="begin" w:fldLock="1">
                <w:ffData>
                  <w:name w:val="Kontrollkästchen25"/>
                  <w:enabled/>
                  <w:calcOnExit w:val="0"/>
                  <w:checkBox>
                    <w:sizeAuto/>
                    <w:default w:val="0"/>
                  </w:checkBox>
                </w:ffData>
              </w:fldChar>
            </w:r>
            <w:r w:rsidR="00D50CFA" w:rsidRPr="005710D8">
              <w:rPr>
                <w:sz w:val="20"/>
                <w:szCs w:val="22"/>
              </w:rPr>
              <w:instrText xml:space="preserve"> FORMCHECKBOX </w:instrText>
            </w:r>
            <w:r w:rsidR="003A68EE">
              <w:rPr>
                <w:sz w:val="20"/>
                <w:szCs w:val="22"/>
              </w:rPr>
            </w:r>
            <w:r w:rsidR="003A68EE">
              <w:rPr>
                <w:sz w:val="20"/>
                <w:szCs w:val="22"/>
              </w:rPr>
              <w:fldChar w:fldCharType="separate"/>
            </w:r>
            <w:r w:rsidR="00D50CFA" w:rsidRPr="005710D8">
              <w:rPr>
                <w:sz w:val="20"/>
                <w:szCs w:val="22"/>
              </w:rPr>
              <w:fldChar w:fldCharType="end"/>
            </w:r>
            <w:r w:rsidR="00D50CFA" w:rsidRPr="005710D8">
              <w:rPr>
                <w:sz w:val="20"/>
                <w:szCs w:val="22"/>
              </w:rPr>
              <w:t xml:space="preserve"> ja</w:t>
            </w:r>
            <w:r w:rsidR="00D50CFA" w:rsidRPr="005710D8">
              <w:rPr>
                <w:sz w:val="20"/>
                <w:szCs w:val="22"/>
              </w:rPr>
              <w:tab/>
            </w:r>
            <w:r w:rsidR="00D50CFA" w:rsidRPr="005710D8">
              <w:rPr>
                <w:sz w:val="20"/>
                <w:szCs w:val="22"/>
              </w:rPr>
              <w:fldChar w:fldCharType="begin" w:fldLock="1">
                <w:ffData>
                  <w:name w:val="Kontrollkästchen26"/>
                  <w:enabled/>
                  <w:calcOnExit w:val="0"/>
                  <w:checkBox>
                    <w:sizeAuto/>
                    <w:default w:val="0"/>
                  </w:checkBox>
                </w:ffData>
              </w:fldChar>
            </w:r>
            <w:r w:rsidR="00D50CFA" w:rsidRPr="005710D8">
              <w:rPr>
                <w:sz w:val="20"/>
                <w:szCs w:val="22"/>
              </w:rPr>
              <w:instrText xml:space="preserve"> FORMCHECKBOX </w:instrText>
            </w:r>
            <w:r w:rsidR="003A68EE">
              <w:rPr>
                <w:sz w:val="20"/>
                <w:szCs w:val="22"/>
              </w:rPr>
            </w:r>
            <w:r w:rsidR="003A68EE">
              <w:rPr>
                <w:sz w:val="20"/>
                <w:szCs w:val="22"/>
              </w:rPr>
              <w:fldChar w:fldCharType="separate"/>
            </w:r>
            <w:r w:rsidR="00D50CFA" w:rsidRPr="005710D8">
              <w:rPr>
                <w:sz w:val="20"/>
                <w:szCs w:val="22"/>
              </w:rPr>
              <w:fldChar w:fldCharType="end"/>
            </w:r>
            <w:r w:rsidR="00D50CFA" w:rsidRPr="005710D8">
              <w:rPr>
                <w:sz w:val="20"/>
                <w:szCs w:val="22"/>
              </w:rPr>
              <w:t xml:space="preserve"> nein</w:t>
            </w:r>
          </w:p>
          <w:p w14:paraId="0BFD8A03" w14:textId="3A124354" w:rsidR="0068098C" w:rsidRPr="005710D8" w:rsidRDefault="0068098C" w:rsidP="00D50CFA">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20"/>
                <w:szCs w:val="22"/>
              </w:rPr>
            </w:pPr>
          </w:p>
          <w:p w14:paraId="69ADC554" w14:textId="77777777" w:rsidR="005710D8" w:rsidRPr="005710D8" w:rsidRDefault="005710D8" w:rsidP="00D50CFA">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20"/>
                <w:szCs w:val="22"/>
              </w:rPr>
            </w:pPr>
          </w:p>
          <w:p w14:paraId="40036D8A" w14:textId="77777777" w:rsidR="0068098C" w:rsidRPr="005710D8" w:rsidRDefault="0068098C" w:rsidP="00D50CFA">
            <w:pPr>
              <w:tabs>
                <w:tab w:val="left" w:pos="100"/>
                <w:tab w:val="left" w:pos="667"/>
                <w:tab w:val="left" w:pos="1773"/>
                <w:tab w:val="left" w:pos="3048"/>
                <w:tab w:val="left" w:pos="4253"/>
                <w:tab w:val="left" w:pos="4962"/>
                <w:tab w:val="left" w:pos="5670"/>
                <w:tab w:val="left" w:pos="6876"/>
                <w:tab w:val="left" w:pos="7017"/>
                <w:tab w:val="left" w:pos="8505"/>
              </w:tabs>
              <w:spacing w:before="60"/>
              <w:ind w:left="-71"/>
              <w:rPr>
                <w:sz w:val="20"/>
                <w:szCs w:val="22"/>
              </w:rPr>
            </w:pPr>
          </w:p>
        </w:tc>
      </w:tr>
      <w:tr w:rsidR="00D50CFA" w:rsidRPr="00DA7EDF" w14:paraId="1C98E25D" w14:textId="77777777" w:rsidTr="00092E0A">
        <w:trPr>
          <w:trHeight w:hRule="exact" w:val="2671"/>
        </w:trPr>
        <w:tc>
          <w:tcPr>
            <w:tcW w:w="8677" w:type="dxa"/>
            <w:tcBorders>
              <w:top w:val="nil"/>
              <w:bottom w:val="nil"/>
              <w:right w:val="single" w:sz="4" w:space="0" w:color="auto"/>
            </w:tcBorders>
            <w:vAlign w:val="center"/>
          </w:tcPr>
          <w:p w14:paraId="43BEA6D1" w14:textId="0E046924" w:rsidR="00C347D9" w:rsidRDefault="00C347D9" w:rsidP="00C347D9">
            <w:p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r>
              <w:rPr>
                <w:sz w:val="20"/>
                <w:szCs w:val="20"/>
              </w:rPr>
              <w:t>Erfolgte für diese Arbeitnehmerin/diesen Arbeitnehmer bereits eine Förderung des Arbeitsverhältnisses in Ihrem Betrieb/Unternehmen?</w:t>
            </w:r>
          </w:p>
          <w:p w14:paraId="04126B62" w14:textId="77777777" w:rsidR="00C347D9" w:rsidRDefault="00C347D9" w:rsidP="00C347D9">
            <w:p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p>
          <w:p w14:paraId="51AE3EB4" w14:textId="6077BA14" w:rsidR="00C347D9" w:rsidRDefault="00C347D9" w:rsidP="00C347D9">
            <w:p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r>
              <w:rPr>
                <w:sz w:val="20"/>
                <w:szCs w:val="20"/>
              </w:rPr>
              <w:t>Wenn ja,</w:t>
            </w:r>
          </w:p>
          <w:p w14:paraId="380C46A7" w14:textId="78C51422" w:rsidR="00C347D9" w:rsidRDefault="00C347D9" w:rsidP="000A2872">
            <w:pPr>
              <w:pStyle w:val="Listenabsatz"/>
              <w:numPr>
                <w:ilvl w:val="0"/>
                <w:numId w:val="42"/>
              </w:num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r>
              <w:rPr>
                <w:sz w:val="20"/>
                <w:szCs w:val="20"/>
              </w:rPr>
              <w:t>hab</w:t>
            </w:r>
            <w:r w:rsidR="000A2872">
              <w:rPr>
                <w:sz w:val="20"/>
                <w:szCs w:val="20"/>
              </w:rPr>
              <w:t>en Sie einen Zuschuss erhalten?</w:t>
            </w:r>
          </w:p>
          <w:p w14:paraId="3BA248C6" w14:textId="5649514F" w:rsidR="000A2872" w:rsidRPr="000A2872" w:rsidRDefault="00610B02" w:rsidP="000A2872">
            <w:pPr>
              <w:pStyle w:val="Listenabsatz"/>
              <w:numPr>
                <w:ilvl w:val="0"/>
                <w:numId w:val="42"/>
              </w:num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r>
              <w:rPr>
                <w:sz w:val="20"/>
                <w:szCs w:val="20"/>
              </w:rPr>
              <w:t>i</w:t>
            </w:r>
            <w:r w:rsidR="000A2872">
              <w:rPr>
                <w:sz w:val="20"/>
                <w:szCs w:val="20"/>
              </w:rPr>
              <w:t>n welchem Zeitraum: ____________________________________________________</w:t>
            </w:r>
          </w:p>
          <w:p w14:paraId="49FF4285" w14:textId="77777777" w:rsidR="00C347D9" w:rsidRDefault="00C347D9" w:rsidP="00C347D9">
            <w:pPr>
              <w:pStyle w:val="Listenabsatz"/>
              <w:numPr>
                <w:ilvl w:val="0"/>
                <w:numId w:val="42"/>
              </w:num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r>
              <w:rPr>
                <w:sz w:val="20"/>
                <w:szCs w:val="20"/>
              </w:rPr>
              <w:t xml:space="preserve">um welche Förderung hat es sich gehandelt? </w:t>
            </w:r>
          </w:p>
          <w:p w14:paraId="60A7B797" w14:textId="77777777" w:rsidR="00C347D9" w:rsidRDefault="00C347D9" w:rsidP="00C347D9">
            <w:pPr>
              <w:tabs>
                <w:tab w:val="left" w:pos="284"/>
                <w:tab w:val="left" w:pos="567"/>
                <w:tab w:val="left" w:pos="1773"/>
                <w:tab w:val="left" w:pos="3048"/>
                <w:tab w:val="left" w:pos="4253"/>
                <w:tab w:val="left" w:pos="4962"/>
                <w:tab w:val="left" w:pos="5670"/>
                <w:tab w:val="left" w:pos="6876"/>
                <w:tab w:val="left" w:pos="7017"/>
                <w:tab w:val="left" w:pos="8505"/>
              </w:tabs>
              <w:ind w:left="360"/>
              <w:rPr>
                <w:sz w:val="20"/>
                <w:szCs w:val="20"/>
              </w:rPr>
            </w:pPr>
            <w:r>
              <w:rPr>
                <w:sz w:val="20"/>
                <w:szCs w:val="20"/>
              </w:rPr>
              <w:t>________________________________________________________________________</w:t>
            </w:r>
          </w:p>
          <w:p w14:paraId="1D3AFC71" w14:textId="77777777" w:rsidR="00C347D9" w:rsidRDefault="00C347D9" w:rsidP="00C347D9">
            <w:pPr>
              <w:pStyle w:val="Listenabsatz"/>
              <w:numPr>
                <w:ilvl w:val="0"/>
                <w:numId w:val="42"/>
              </w:num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r>
              <w:rPr>
                <w:sz w:val="20"/>
                <w:szCs w:val="20"/>
              </w:rPr>
              <w:t xml:space="preserve">aus welchem Grund wurde das Arbeitsverhältnis beendet? </w:t>
            </w:r>
          </w:p>
          <w:p w14:paraId="1C79C98A" w14:textId="4147994E" w:rsidR="00C347D9" w:rsidRPr="00C347D9" w:rsidRDefault="00C347D9" w:rsidP="00C347D9">
            <w:pPr>
              <w:tabs>
                <w:tab w:val="left" w:pos="284"/>
                <w:tab w:val="left" w:pos="567"/>
                <w:tab w:val="left" w:pos="1773"/>
                <w:tab w:val="left" w:pos="3048"/>
                <w:tab w:val="left" w:pos="4253"/>
                <w:tab w:val="left" w:pos="4962"/>
                <w:tab w:val="left" w:pos="5670"/>
                <w:tab w:val="left" w:pos="6876"/>
                <w:tab w:val="left" w:pos="7017"/>
                <w:tab w:val="left" w:pos="8505"/>
              </w:tabs>
              <w:ind w:left="360"/>
              <w:rPr>
                <w:sz w:val="20"/>
                <w:szCs w:val="20"/>
              </w:rPr>
            </w:pPr>
            <w:r>
              <w:rPr>
                <w:sz w:val="20"/>
                <w:szCs w:val="20"/>
              </w:rPr>
              <w:t>_________________________________________________________________________</w:t>
            </w:r>
          </w:p>
        </w:tc>
        <w:tc>
          <w:tcPr>
            <w:tcW w:w="1559" w:type="dxa"/>
            <w:tcBorders>
              <w:top w:val="nil"/>
              <w:left w:val="single" w:sz="4" w:space="0" w:color="auto"/>
              <w:bottom w:val="nil"/>
            </w:tcBorders>
            <w:vAlign w:val="center"/>
          </w:tcPr>
          <w:p w14:paraId="252428AD" w14:textId="77777777" w:rsidR="005710D8" w:rsidRPr="005710D8" w:rsidRDefault="00D50CFA"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2"/>
                <w:szCs w:val="22"/>
              </w:rPr>
            </w:pPr>
            <w:r w:rsidRPr="005710D8">
              <w:rPr>
                <w:sz w:val="20"/>
                <w:szCs w:val="22"/>
              </w:rPr>
              <w:tab/>
            </w:r>
          </w:p>
          <w:p w14:paraId="0735760C" w14:textId="373C912F" w:rsidR="00D50CFA" w:rsidRPr="005710D8" w:rsidRDefault="005710D8"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20"/>
                <w:szCs w:val="22"/>
              </w:rPr>
            </w:pPr>
            <w:r w:rsidRPr="005710D8">
              <w:rPr>
                <w:sz w:val="20"/>
                <w:szCs w:val="22"/>
              </w:rPr>
              <w:t xml:space="preserve">   </w:t>
            </w:r>
            <w:r w:rsidR="00D50CFA" w:rsidRPr="005710D8">
              <w:rPr>
                <w:sz w:val="20"/>
                <w:szCs w:val="22"/>
              </w:rPr>
              <w:fldChar w:fldCharType="begin" w:fldLock="1">
                <w:ffData>
                  <w:name w:val="Kontrollkästchen25"/>
                  <w:enabled/>
                  <w:calcOnExit w:val="0"/>
                  <w:checkBox>
                    <w:sizeAuto/>
                    <w:default w:val="0"/>
                  </w:checkBox>
                </w:ffData>
              </w:fldChar>
            </w:r>
            <w:r w:rsidR="00D50CFA" w:rsidRPr="005710D8">
              <w:rPr>
                <w:sz w:val="20"/>
                <w:szCs w:val="22"/>
              </w:rPr>
              <w:instrText xml:space="preserve"> FORMCHECKBOX </w:instrText>
            </w:r>
            <w:r w:rsidR="003A68EE">
              <w:rPr>
                <w:sz w:val="20"/>
                <w:szCs w:val="22"/>
              </w:rPr>
            </w:r>
            <w:r w:rsidR="003A68EE">
              <w:rPr>
                <w:sz w:val="20"/>
                <w:szCs w:val="22"/>
              </w:rPr>
              <w:fldChar w:fldCharType="separate"/>
            </w:r>
            <w:r w:rsidR="00D50CFA" w:rsidRPr="005710D8">
              <w:rPr>
                <w:sz w:val="20"/>
                <w:szCs w:val="22"/>
              </w:rPr>
              <w:fldChar w:fldCharType="end"/>
            </w:r>
            <w:r w:rsidR="00D50CFA" w:rsidRPr="005710D8">
              <w:rPr>
                <w:sz w:val="20"/>
                <w:szCs w:val="22"/>
              </w:rPr>
              <w:t xml:space="preserve"> ja</w:t>
            </w:r>
            <w:r w:rsidR="00D50CFA" w:rsidRPr="005710D8">
              <w:rPr>
                <w:sz w:val="20"/>
                <w:szCs w:val="22"/>
              </w:rPr>
              <w:tab/>
            </w:r>
            <w:r w:rsidR="00D50CFA" w:rsidRPr="005710D8">
              <w:rPr>
                <w:sz w:val="20"/>
                <w:szCs w:val="22"/>
              </w:rPr>
              <w:fldChar w:fldCharType="begin" w:fldLock="1">
                <w:ffData>
                  <w:name w:val="Kontrollkästchen26"/>
                  <w:enabled/>
                  <w:calcOnExit w:val="0"/>
                  <w:checkBox>
                    <w:sizeAuto/>
                    <w:default w:val="0"/>
                  </w:checkBox>
                </w:ffData>
              </w:fldChar>
            </w:r>
            <w:r w:rsidR="00D50CFA" w:rsidRPr="005710D8">
              <w:rPr>
                <w:sz w:val="20"/>
                <w:szCs w:val="22"/>
              </w:rPr>
              <w:instrText xml:space="preserve"> FORMCHECKBOX </w:instrText>
            </w:r>
            <w:r w:rsidR="003A68EE">
              <w:rPr>
                <w:sz w:val="20"/>
                <w:szCs w:val="22"/>
              </w:rPr>
            </w:r>
            <w:r w:rsidR="003A68EE">
              <w:rPr>
                <w:sz w:val="20"/>
                <w:szCs w:val="22"/>
              </w:rPr>
              <w:fldChar w:fldCharType="separate"/>
            </w:r>
            <w:r w:rsidR="00D50CFA" w:rsidRPr="005710D8">
              <w:rPr>
                <w:sz w:val="20"/>
                <w:szCs w:val="22"/>
              </w:rPr>
              <w:fldChar w:fldCharType="end"/>
            </w:r>
            <w:r w:rsidR="00D50CFA" w:rsidRPr="005710D8">
              <w:rPr>
                <w:sz w:val="20"/>
                <w:szCs w:val="22"/>
              </w:rPr>
              <w:t xml:space="preserve"> nein</w:t>
            </w:r>
          </w:p>
          <w:p w14:paraId="28FE65B4" w14:textId="77777777" w:rsidR="00167757" w:rsidRPr="005710D8" w:rsidRDefault="00167757"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20"/>
                <w:szCs w:val="22"/>
              </w:rPr>
            </w:pPr>
          </w:p>
          <w:p w14:paraId="3C5EA66B" w14:textId="0D0EF4D5" w:rsidR="00167757" w:rsidRPr="005710D8" w:rsidRDefault="00167757"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20"/>
                <w:szCs w:val="22"/>
              </w:rPr>
            </w:pPr>
          </w:p>
          <w:p w14:paraId="11D3597C" w14:textId="77777777" w:rsidR="000A2872" w:rsidRPr="005710D8" w:rsidRDefault="000A2872"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20"/>
                <w:szCs w:val="22"/>
              </w:rPr>
            </w:pPr>
          </w:p>
          <w:p w14:paraId="16232613" w14:textId="7E8E44F8" w:rsidR="00D50CFA" w:rsidRPr="005710D8" w:rsidRDefault="005710D8"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20"/>
                <w:szCs w:val="22"/>
              </w:rPr>
            </w:pPr>
            <w:r w:rsidRPr="005710D8">
              <w:rPr>
                <w:sz w:val="20"/>
                <w:szCs w:val="22"/>
              </w:rPr>
              <w:t xml:space="preserve">   </w:t>
            </w:r>
            <w:r w:rsidR="000A2872" w:rsidRPr="005710D8">
              <w:rPr>
                <w:sz w:val="20"/>
                <w:szCs w:val="22"/>
              </w:rPr>
              <w:fldChar w:fldCharType="begin" w:fldLock="1">
                <w:ffData>
                  <w:name w:val="Kontrollkästchen25"/>
                  <w:enabled/>
                  <w:calcOnExit w:val="0"/>
                  <w:checkBox>
                    <w:sizeAuto/>
                    <w:default w:val="0"/>
                  </w:checkBox>
                </w:ffData>
              </w:fldChar>
            </w:r>
            <w:r w:rsidR="000A2872" w:rsidRPr="005710D8">
              <w:rPr>
                <w:sz w:val="20"/>
                <w:szCs w:val="22"/>
              </w:rPr>
              <w:instrText xml:space="preserve"> FORMCHECKBOX </w:instrText>
            </w:r>
            <w:r w:rsidR="003A68EE">
              <w:rPr>
                <w:sz w:val="20"/>
                <w:szCs w:val="22"/>
              </w:rPr>
            </w:r>
            <w:r w:rsidR="003A68EE">
              <w:rPr>
                <w:sz w:val="20"/>
                <w:szCs w:val="22"/>
              </w:rPr>
              <w:fldChar w:fldCharType="separate"/>
            </w:r>
            <w:r w:rsidR="000A2872" w:rsidRPr="005710D8">
              <w:rPr>
                <w:sz w:val="20"/>
                <w:szCs w:val="22"/>
              </w:rPr>
              <w:fldChar w:fldCharType="end"/>
            </w:r>
            <w:r w:rsidR="000A2872" w:rsidRPr="005710D8">
              <w:rPr>
                <w:sz w:val="20"/>
                <w:szCs w:val="22"/>
              </w:rPr>
              <w:t xml:space="preserve"> ja</w:t>
            </w:r>
            <w:r w:rsidR="000A2872" w:rsidRPr="005710D8">
              <w:rPr>
                <w:sz w:val="20"/>
                <w:szCs w:val="22"/>
              </w:rPr>
              <w:tab/>
            </w:r>
            <w:r w:rsidR="000A2872" w:rsidRPr="005710D8">
              <w:rPr>
                <w:sz w:val="20"/>
                <w:szCs w:val="22"/>
              </w:rPr>
              <w:fldChar w:fldCharType="begin" w:fldLock="1">
                <w:ffData>
                  <w:name w:val="Kontrollkästchen26"/>
                  <w:enabled/>
                  <w:calcOnExit w:val="0"/>
                  <w:checkBox>
                    <w:sizeAuto/>
                    <w:default w:val="0"/>
                  </w:checkBox>
                </w:ffData>
              </w:fldChar>
            </w:r>
            <w:r w:rsidR="000A2872" w:rsidRPr="005710D8">
              <w:rPr>
                <w:sz w:val="20"/>
                <w:szCs w:val="22"/>
              </w:rPr>
              <w:instrText xml:space="preserve"> FORMCHECKBOX </w:instrText>
            </w:r>
            <w:r w:rsidR="003A68EE">
              <w:rPr>
                <w:sz w:val="20"/>
                <w:szCs w:val="22"/>
              </w:rPr>
            </w:r>
            <w:r w:rsidR="003A68EE">
              <w:rPr>
                <w:sz w:val="20"/>
                <w:szCs w:val="22"/>
              </w:rPr>
              <w:fldChar w:fldCharType="separate"/>
            </w:r>
            <w:r w:rsidR="000A2872" w:rsidRPr="005710D8">
              <w:rPr>
                <w:sz w:val="20"/>
                <w:szCs w:val="22"/>
              </w:rPr>
              <w:fldChar w:fldCharType="end"/>
            </w:r>
            <w:r w:rsidR="000A2872" w:rsidRPr="005710D8">
              <w:rPr>
                <w:sz w:val="20"/>
                <w:szCs w:val="22"/>
              </w:rPr>
              <w:t xml:space="preserve"> nein</w:t>
            </w:r>
          </w:p>
          <w:p w14:paraId="0D45A4AE" w14:textId="3556BEC5" w:rsidR="000A2872" w:rsidRPr="005710D8" w:rsidRDefault="000A2872"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20"/>
                <w:szCs w:val="22"/>
              </w:rPr>
            </w:pPr>
          </w:p>
          <w:p w14:paraId="5BE160FC" w14:textId="60C9E8D1" w:rsidR="000A2872" w:rsidRPr="005710D8" w:rsidRDefault="000A2872"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20"/>
                <w:szCs w:val="22"/>
              </w:rPr>
            </w:pPr>
          </w:p>
          <w:p w14:paraId="3CF57CD5" w14:textId="77777777" w:rsidR="000A2872" w:rsidRPr="005710D8" w:rsidRDefault="000A2872"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20"/>
                <w:szCs w:val="22"/>
              </w:rPr>
            </w:pPr>
          </w:p>
          <w:p w14:paraId="5D785A27" w14:textId="77777777" w:rsidR="00D50CFA" w:rsidRPr="005710D8" w:rsidRDefault="00D50CFA"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20"/>
                <w:szCs w:val="22"/>
              </w:rPr>
            </w:pPr>
          </w:p>
          <w:p w14:paraId="6D276D4C" w14:textId="77777777" w:rsidR="00D50CFA" w:rsidRPr="005710D8" w:rsidRDefault="00D50CFA"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20"/>
                <w:szCs w:val="22"/>
              </w:rPr>
            </w:pPr>
          </w:p>
        </w:tc>
      </w:tr>
      <w:tr w:rsidR="00A15B27" w:rsidRPr="00DA7EDF" w14:paraId="1A4B598F" w14:textId="77777777" w:rsidTr="00092E0A">
        <w:trPr>
          <w:trHeight w:hRule="exact" w:val="2247"/>
        </w:trPr>
        <w:tc>
          <w:tcPr>
            <w:tcW w:w="8677" w:type="dxa"/>
            <w:tcBorders>
              <w:top w:val="nil"/>
              <w:bottom w:val="single" w:sz="4" w:space="0" w:color="auto"/>
              <w:right w:val="single" w:sz="4" w:space="0" w:color="auto"/>
            </w:tcBorders>
            <w:vAlign w:val="center"/>
          </w:tcPr>
          <w:p w14:paraId="4144C007" w14:textId="77777777" w:rsidR="00C347D9" w:rsidRDefault="00C347D9" w:rsidP="00C347D9">
            <w:p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r w:rsidRPr="00167757">
              <w:rPr>
                <w:sz w:val="20"/>
                <w:szCs w:val="20"/>
              </w:rPr>
              <w:lastRenderedPageBreak/>
              <w:t>Wurden in den letzten sechs Monaten Arbeitnehmerinnen oder Arbeitnehmer entlassen?</w:t>
            </w:r>
          </w:p>
          <w:p w14:paraId="058794DA" w14:textId="77777777" w:rsidR="00C347D9" w:rsidRDefault="00C347D9" w:rsidP="00C347D9">
            <w:p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p>
          <w:p w14:paraId="3D662D89" w14:textId="77777777" w:rsidR="00C347D9" w:rsidRDefault="00C347D9" w:rsidP="00C347D9">
            <w:p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r w:rsidRPr="00C347D9">
              <w:rPr>
                <w:sz w:val="20"/>
                <w:szCs w:val="20"/>
              </w:rPr>
              <w:t>Wenn ja,</w:t>
            </w:r>
          </w:p>
          <w:p w14:paraId="22D4BC12" w14:textId="1ABA4C57" w:rsidR="00C347D9" w:rsidRPr="00610B02" w:rsidRDefault="00C347D9" w:rsidP="00610B02">
            <w:pPr>
              <w:pStyle w:val="Listenabsatz"/>
              <w:numPr>
                <w:ilvl w:val="0"/>
                <w:numId w:val="40"/>
              </w:num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r w:rsidRPr="00610B02">
              <w:rPr>
                <w:sz w:val="20"/>
                <w:szCs w:val="20"/>
              </w:rPr>
              <w:t>wie viele wurden entlassen:</w:t>
            </w:r>
            <w:r w:rsidR="00610B02">
              <w:rPr>
                <w:sz w:val="20"/>
                <w:szCs w:val="20"/>
              </w:rPr>
              <w:t xml:space="preserve"> _________</w:t>
            </w:r>
            <w:r w:rsidRPr="00610B02">
              <w:rPr>
                <w:sz w:val="20"/>
                <w:szCs w:val="20"/>
              </w:rPr>
              <w:t>________</w:t>
            </w:r>
            <w:r w:rsidR="00610B02">
              <w:rPr>
                <w:sz w:val="20"/>
                <w:szCs w:val="20"/>
              </w:rPr>
              <w:t>_______________________________</w:t>
            </w:r>
          </w:p>
          <w:p w14:paraId="563FB65C" w14:textId="77777777" w:rsidR="00C347D9" w:rsidRDefault="00C347D9" w:rsidP="00C347D9">
            <w:pPr>
              <w:pStyle w:val="Listenabsatz"/>
              <w:numPr>
                <w:ilvl w:val="0"/>
                <w:numId w:val="40"/>
              </w:num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r>
              <w:rPr>
                <w:sz w:val="20"/>
                <w:szCs w:val="20"/>
              </w:rPr>
              <w:t>welche Tätigkeit haben diese ausgeübt bzw. in welchem Bereich waren sie tätig:</w:t>
            </w:r>
          </w:p>
          <w:p w14:paraId="753443AC" w14:textId="65D34117" w:rsidR="00C347D9" w:rsidRDefault="00C347D9" w:rsidP="00610B02">
            <w:pPr>
              <w:tabs>
                <w:tab w:val="left" w:pos="284"/>
                <w:tab w:val="left" w:pos="567"/>
                <w:tab w:val="left" w:pos="1773"/>
                <w:tab w:val="left" w:pos="3048"/>
                <w:tab w:val="left" w:pos="4253"/>
                <w:tab w:val="left" w:pos="4962"/>
                <w:tab w:val="left" w:pos="5670"/>
                <w:tab w:val="left" w:pos="6876"/>
                <w:tab w:val="left" w:pos="7017"/>
                <w:tab w:val="left" w:pos="8505"/>
              </w:tabs>
              <w:ind w:left="360"/>
              <w:rPr>
                <w:sz w:val="20"/>
                <w:szCs w:val="20"/>
              </w:rPr>
            </w:pPr>
            <w:r>
              <w:rPr>
                <w:sz w:val="20"/>
                <w:szCs w:val="20"/>
              </w:rPr>
              <w:t>________________________________________________________________________</w:t>
            </w:r>
          </w:p>
          <w:p w14:paraId="71150170" w14:textId="785FC334" w:rsidR="00C347D9" w:rsidRDefault="00C347D9" w:rsidP="00C347D9">
            <w:pPr>
              <w:pStyle w:val="Listenabsatz"/>
              <w:numPr>
                <w:ilvl w:val="0"/>
                <w:numId w:val="40"/>
              </w:num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r>
              <w:rPr>
                <w:sz w:val="20"/>
                <w:szCs w:val="20"/>
              </w:rPr>
              <w:t>aus welchem Grund wurden sie entlassen:</w:t>
            </w:r>
          </w:p>
          <w:p w14:paraId="0CD08A92" w14:textId="791085A5" w:rsidR="00C347D9" w:rsidRPr="00C347D9" w:rsidRDefault="00C347D9" w:rsidP="00C347D9">
            <w:pPr>
              <w:tabs>
                <w:tab w:val="left" w:pos="284"/>
                <w:tab w:val="left" w:pos="567"/>
                <w:tab w:val="left" w:pos="1773"/>
                <w:tab w:val="left" w:pos="3048"/>
                <w:tab w:val="left" w:pos="4253"/>
                <w:tab w:val="left" w:pos="4962"/>
                <w:tab w:val="left" w:pos="5670"/>
                <w:tab w:val="left" w:pos="6876"/>
                <w:tab w:val="left" w:pos="7017"/>
                <w:tab w:val="left" w:pos="8505"/>
              </w:tabs>
              <w:ind w:left="360"/>
              <w:rPr>
                <w:sz w:val="20"/>
                <w:szCs w:val="20"/>
              </w:rPr>
            </w:pPr>
            <w:r w:rsidRPr="00C347D9">
              <w:rPr>
                <w:sz w:val="20"/>
                <w:szCs w:val="20"/>
              </w:rPr>
              <w:t>________________________________________________________________________</w:t>
            </w:r>
          </w:p>
          <w:p w14:paraId="356C47EC" w14:textId="593DE7DA" w:rsidR="00A15B27" w:rsidRPr="00167757" w:rsidRDefault="00A15B27" w:rsidP="004B775E">
            <w:pPr>
              <w:tabs>
                <w:tab w:val="left" w:pos="284"/>
                <w:tab w:val="left" w:pos="567"/>
                <w:tab w:val="left" w:pos="1773"/>
                <w:tab w:val="left" w:pos="3048"/>
                <w:tab w:val="left" w:pos="4253"/>
                <w:tab w:val="left" w:pos="4962"/>
                <w:tab w:val="left" w:pos="5670"/>
                <w:tab w:val="left" w:pos="6876"/>
                <w:tab w:val="left" w:pos="7017"/>
                <w:tab w:val="left" w:pos="8505"/>
              </w:tabs>
              <w:rPr>
                <w:sz w:val="20"/>
                <w:szCs w:val="20"/>
              </w:rPr>
            </w:pPr>
          </w:p>
        </w:tc>
        <w:tc>
          <w:tcPr>
            <w:tcW w:w="1559" w:type="dxa"/>
            <w:tcBorders>
              <w:top w:val="nil"/>
              <w:left w:val="single" w:sz="4" w:space="0" w:color="auto"/>
              <w:bottom w:val="single" w:sz="4" w:space="0" w:color="auto"/>
            </w:tcBorders>
            <w:vAlign w:val="center"/>
          </w:tcPr>
          <w:p w14:paraId="161008CC" w14:textId="68E0A64F" w:rsidR="00A15B27" w:rsidRDefault="00A15B27" w:rsidP="00D50CFA">
            <w:pPr>
              <w:tabs>
                <w:tab w:val="left" w:pos="100"/>
                <w:tab w:val="left" w:pos="667"/>
                <w:tab w:val="left" w:pos="1773"/>
                <w:tab w:val="left" w:pos="3048"/>
                <w:tab w:val="left" w:pos="4253"/>
                <w:tab w:val="left" w:pos="4962"/>
                <w:tab w:val="left" w:pos="5670"/>
                <w:tab w:val="left" w:pos="6876"/>
                <w:tab w:val="left" w:pos="7017"/>
                <w:tab w:val="left" w:pos="8505"/>
              </w:tabs>
              <w:ind w:left="-71"/>
            </w:pPr>
            <w:r>
              <w:rPr>
                <w:sz w:val="16"/>
              </w:rPr>
              <w:tab/>
            </w:r>
            <w:r w:rsidRPr="0068098C">
              <w:fldChar w:fldCharType="begin">
                <w:ffData>
                  <w:name w:val="Kontrollkästchen79"/>
                  <w:enabled/>
                  <w:calcOnExit w:val="0"/>
                  <w:checkBox>
                    <w:sizeAuto/>
                    <w:default w:val="0"/>
                  </w:checkBox>
                </w:ffData>
              </w:fldChar>
            </w:r>
            <w:bookmarkStart w:id="5" w:name="Kontrollkästchen79"/>
            <w:r w:rsidRPr="0068098C">
              <w:instrText xml:space="preserve"> FORMCHECKBOX </w:instrText>
            </w:r>
            <w:r w:rsidR="003A68EE">
              <w:fldChar w:fldCharType="separate"/>
            </w:r>
            <w:r w:rsidRPr="0068098C">
              <w:fldChar w:fldCharType="end"/>
            </w:r>
            <w:bookmarkEnd w:id="5"/>
            <w:r w:rsidRPr="0068098C">
              <w:t xml:space="preserve"> ja</w:t>
            </w:r>
            <w:r w:rsidRPr="0068098C">
              <w:tab/>
            </w:r>
            <w:r w:rsidRPr="0068098C">
              <w:fldChar w:fldCharType="begin">
                <w:ffData>
                  <w:name w:val="Kontrollkästchen80"/>
                  <w:enabled/>
                  <w:calcOnExit w:val="0"/>
                  <w:checkBox>
                    <w:sizeAuto/>
                    <w:default w:val="0"/>
                  </w:checkBox>
                </w:ffData>
              </w:fldChar>
            </w:r>
            <w:bookmarkStart w:id="6" w:name="Kontrollkästchen80"/>
            <w:r w:rsidRPr="0068098C">
              <w:instrText xml:space="preserve"> FORMCHECKBOX </w:instrText>
            </w:r>
            <w:r w:rsidR="003A68EE">
              <w:fldChar w:fldCharType="separate"/>
            </w:r>
            <w:r w:rsidRPr="0068098C">
              <w:fldChar w:fldCharType="end"/>
            </w:r>
            <w:bookmarkEnd w:id="6"/>
            <w:r w:rsidRPr="0068098C">
              <w:t xml:space="preserve"> nein</w:t>
            </w:r>
          </w:p>
          <w:p w14:paraId="0D591B50" w14:textId="7FAD2C3A" w:rsidR="000A2872" w:rsidRDefault="000A2872" w:rsidP="00D50CFA">
            <w:pPr>
              <w:tabs>
                <w:tab w:val="left" w:pos="100"/>
                <w:tab w:val="left" w:pos="667"/>
                <w:tab w:val="left" w:pos="1773"/>
                <w:tab w:val="left" w:pos="3048"/>
                <w:tab w:val="left" w:pos="4253"/>
                <w:tab w:val="left" w:pos="4962"/>
                <w:tab w:val="left" w:pos="5670"/>
                <w:tab w:val="left" w:pos="6876"/>
                <w:tab w:val="left" w:pos="7017"/>
                <w:tab w:val="left" w:pos="8505"/>
              </w:tabs>
              <w:ind w:left="-71"/>
            </w:pPr>
          </w:p>
          <w:p w14:paraId="3186AD0D" w14:textId="0B716A29" w:rsidR="000A2872" w:rsidRDefault="000A2872" w:rsidP="00D50CFA">
            <w:pPr>
              <w:tabs>
                <w:tab w:val="left" w:pos="100"/>
                <w:tab w:val="left" w:pos="667"/>
                <w:tab w:val="left" w:pos="1773"/>
                <w:tab w:val="left" w:pos="3048"/>
                <w:tab w:val="left" w:pos="4253"/>
                <w:tab w:val="left" w:pos="4962"/>
                <w:tab w:val="left" w:pos="5670"/>
                <w:tab w:val="left" w:pos="6876"/>
                <w:tab w:val="left" w:pos="7017"/>
                <w:tab w:val="left" w:pos="8505"/>
              </w:tabs>
              <w:ind w:left="-71"/>
            </w:pPr>
          </w:p>
          <w:p w14:paraId="1902550E" w14:textId="4C2E2EB1" w:rsidR="000A2872" w:rsidRDefault="000A2872" w:rsidP="00D50CFA">
            <w:pPr>
              <w:tabs>
                <w:tab w:val="left" w:pos="100"/>
                <w:tab w:val="left" w:pos="667"/>
                <w:tab w:val="left" w:pos="1773"/>
                <w:tab w:val="left" w:pos="3048"/>
                <w:tab w:val="left" w:pos="4253"/>
                <w:tab w:val="left" w:pos="4962"/>
                <w:tab w:val="left" w:pos="5670"/>
                <w:tab w:val="left" w:pos="6876"/>
                <w:tab w:val="left" w:pos="7017"/>
                <w:tab w:val="left" w:pos="8505"/>
              </w:tabs>
              <w:ind w:left="-71"/>
            </w:pPr>
          </w:p>
          <w:p w14:paraId="22C2250D" w14:textId="4648F646" w:rsidR="000A2872" w:rsidRDefault="000A2872" w:rsidP="00D50CFA">
            <w:pPr>
              <w:tabs>
                <w:tab w:val="left" w:pos="100"/>
                <w:tab w:val="left" w:pos="667"/>
                <w:tab w:val="left" w:pos="1773"/>
                <w:tab w:val="left" w:pos="3048"/>
                <w:tab w:val="left" w:pos="4253"/>
                <w:tab w:val="left" w:pos="4962"/>
                <w:tab w:val="left" w:pos="5670"/>
                <w:tab w:val="left" w:pos="6876"/>
                <w:tab w:val="left" w:pos="7017"/>
                <w:tab w:val="left" w:pos="8505"/>
              </w:tabs>
              <w:ind w:left="-71"/>
            </w:pPr>
          </w:p>
          <w:p w14:paraId="781CC154" w14:textId="77777777" w:rsidR="000A2872" w:rsidRDefault="000A2872" w:rsidP="00D50CFA">
            <w:pPr>
              <w:tabs>
                <w:tab w:val="left" w:pos="100"/>
                <w:tab w:val="left" w:pos="667"/>
                <w:tab w:val="left" w:pos="1773"/>
                <w:tab w:val="left" w:pos="3048"/>
                <w:tab w:val="left" w:pos="4253"/>
                <w:tab w:val="left" w:pos="4962"/>
                <w:tab w:val="left" w:pos="5670"/>
                <w:tab w:val="left" w:pos="6876"/>
                <w:tab w:val="left" w:pos="7017"/>
                <w:tab w:val="left" w:pos="8505"/>
              </w:tabs>
              <w:ind w:left="-71"/>
            </w:pPr>
          </w:p>
          <w:p w14:paraId="19C6658E" w14:textId="261F4B1A" w:rsidR="000A2872" w:rsidRDefault="000A2872" w:rsidP="00D50CFA">
            <w:pPr>
              <w:tabs>
                <w:tab w:val="left" w:pos="100"/>
                <w:tab w:val="left" w:pos="667"/>
                <w:tab w:val="left" w:pos="1773"/>
                <w:tab w:val="left" w:pos="3048"/>
                <w:tab w:val="left" w:pos="4253"/>
                <w:tab w:val="left" w:pos="4962"/>
                <w:tab w:val="left" w:pos="5670"/>
                <w:tab w:val="left" w:pos="6876"/>
                <w:tab w:val="left" w:pos="7017"/>
                <w:tab w:val="left" w:pos="8505"/>
              </w:tabs>
              <w:ind w:left="-71"/>
            </w:pPr>
          </w:p>
          <w:p w14:paraId="1990F5E5" w14:textId="77777777" w:rsidR="000A2872" w:rsidRDefault="000A2872"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16"/>
              </w:rPr>
            </w:pPr>
          </w:p>
          <w:p w14:paraId="002E2858" w14:textId="77777777" w:rsidR="00A15B27" w:rsidRDefault="00A15B27"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16"/>
              </w:rPr>
            </w:pPr>
          </w:p>
          <w:p w14:paraId="05CE6E39" w14:textId="77777777" w:rsidR="00A15B27" w:rsidRDefault="00A15B27"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16"/>
              </w:rPr>
            </w:pPr>
          </w:p>
          <w:p w14:paraId="5B67214D" w14:textId="77777777" w:rsidR="00A15B27" w:rsidRDefault="00A15B27"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16"/>
              </w:rPr>
            </w:pPr>
          </w:p>
          <w:p w14:paraId="1E756FB6" w14:textId="77777777" w:rsidR="00A15B27" w:rsidRPr="00DA7EDF" w:rsidRDefault="00A15B27" w:rsidP="00D50CFA">
            <w:pPr>
              <w:tabs>
                <w:tab w:val="left" w:pos="100"/>
                <w:tab w:val="left" w:pos="667"/>
                <w:tab w:val="left" w:pos="1773"/>
                <w:tab w:val="left" w:pos="3048"/>
                <w:tab w:val="left" w:pos="4253"/>
                <w:tab w:val="left" w:pos="4962"/>
                <w:tab w:val="left" w:pos="5670"/>
                <w:tab w:val="left" w:pos="6876"/>
                <w:tab w:val="left" w:pos="7017"/>
                <w:tab w:val="left" w:pos="8505"/>
              </w:tabs>
              <w:ind w:left="-71"/>
              <w:rPr>
                <w:sz w:val="16"/>
              </w:rPr>
            </w:pPr>
          </w:p>
        </w:tc>
      </w:tr>
    </w:tbl>
    <w:p w14:paraId="5DBAE66E" w14:textId="77777777" w:rsidR="005710D8" w:rsidRDefault="005710D8" w:rsidP="005710D8">
      <w:pPr>
        <w:pStyle w:val="Listenabsatz"/>
        <w:spacing w:after="120"/>
        <w:ind w:left="357"/>
        <w:contextualSpacing w:val="0"/>
        <w:jc w:val="both"/>
        <w:rPr>
          <w:b/>
          <w:sz w:val="20"/>
          <w:szCs w:val="20"/>
        </w:rPr>
      </w:pPr>
    </w:p>
    <w:p w14:paraId="7457DEFB" w14:textId="77777777" w:rsidR="005710D8" w:rsidRDefault="005710D8" w:rsidP="005710D8">
      <w:pPr>
        <w:pStyle w:val="Listenabsatz"/>
        <w:spacing w:after="120"/>
        <w:ind w:left="357"/>
        <w:contextualSpacing w:val="0"/>
        <w:jc w:val="both"/>
        <w:rPr>
          <w:b/>
          <w:sz w:val="20"/>
          <w:szCs w:val="20"/>
        </w:rPr>
      </w:pPr>
    </w:p>
    <w:p w14:paraId="39085A33" w14:textId="3002BEA0" w:rsidR="0095793F" w:rsidRDefault="0095793F" w:rsidP="00AB5A13">
      <w:pPr>
        <w:pStyle w:val="Listenabsatz"/>
        <w:numPr>
          <w:ilvl w:val="0"/>
          <w:numId w:val="37"/>
        </w:numPr>
        <w:spacing w:after="120"/>
        <w:ind w:left="357" w:hanging="357"/>
        <w:contextualSpacing w:val="0"/>
        <w:jc w:val="both"/>
        <w:rPr>
          <w:b/>
          <w:sz w:val="20"/>
          <w:szCs w:val="20"/>
        </w:rPr>
      </w:pPr>
      <w:r w:rsidRPr="0095793F">
        <w:rPr>
          <w:b/>
          <w:sz w:val="20"/>
          <w:szCs w:val="20"/>
        </w:rPr>
        <w:t>Erklärung</w:t>
      </w:r>
    </w:p>
    <w:p w14:paraId="6C508002" w14:textId="0217FFDA" w:rsidR="0095793F" w:rsidRPr="0095793F" w:rsidRDefault="0095793F" w:rsidP="00AB5A13">
      <w:pPr>
        <w:pStyle w:val="Listenabsatz"/>
        <w:numPr>
          <w:ilvl w:val="1"/>
          <w:numId w:val="37"/>
        </w:numPr>
        <w:jc w:val="both"/>
        <w:rPr>
          <w:b/>
          <w:sz w:val="20"/>
          <w:szCs w:val="20"/>
        </w:rPr>
      </w:pPr>
      <w:r w:rsidRPr="008751F3">
        <w:rPr>
          <w:sz w:val="20"/>
          <w:szCs w:val="16"/>
        </w:rPr>
        <w:t>Die vorstehenden Angaben sind vollständig und entsprechen der Wahrheit</w:t>
      </w:r>
      <w:r>
        <w:rPr>
          <w:sz w:val="20"/>
          <w:szCs w:val="16"/>
        </w:rPr>
        <w:t xml:space="preserve"> (§ 60 Abs. Nr. 1 Erstes Sozialgesetzbuch (SGB I)</w:t>
      </w:r>
    </w:p>
    <w:p w14:paraId="6DBEFB60" w14:textId="13716FAC" w:rsidR="0095793F" w:rsidRPr="0095793F" w:rsidRDefault="0095793F" w:rsidP="00AB5A13">
      <w:pPr>
        <w:pStyle w:val="Listenabsatz"/>
        <w:numPr>
          <w:ilvl w:val="1"/>
          <w:numId w:val="37"/>
        </w:numPr>
        <w:spacing w:before="120"/>
        <w:ind w:left="788" w:hanging="431"/>
        <w:contextualSpacing w:val="0"/>
        <w:jc w:val="both"/>
        <w:rPr>
          <w:b/>
          <w:sz w:val="20"/>
          <w:szCs w:val="20"/>
        </w:rPr>
      </w:pPr>
      <w:r w:rsidRPr="008751F3">
        <w:rPr>
          <w:sz w:val="20"/>
          <w:szCs w:val="16"/>
        </w:rPr>
        <w:t>Ich verpflichte mich,</w:t>
      </w:r>
    </w:p>
    <w:p w14:paraId="1079322B" w14:textId="77777777" w:rsidR="0095793F" w:rsidRPr="00AE564E" w:rsidRDefault="0095793F" w:rsidP="00AB5A13">
      <w:pPr>
        <w:jc w:val="both"/>
        <w:rPr>
          <w:sz w:val="12"/>
          <w:szCs w:val="12"/>
        </w:rPr>
      </w:pPr>
    </w:p>
    <w:p w14:paraId="00305FE7" w14:textId="00BE4446" w:rsidR="003434B5" w:rsidRDefault="003434B5" w:rsidP="003434B5">
      <w:pPr>
        <w:pStyle w:val="Listenabsatz"/>
        <w:widowControl w:val="0"/>
        <w:numPr>
          <w:ilvl w:val="0"/>
          <w:numId w:val="11"/>
        </w:numPr>
        <w:spacing w:after="60"/>
        <w:jc w:val="both"/>
        <w:rPr>
          <w:sz w:val="20"/>
          <w:szCs w:val="20"/>
        </w:rPr>
      </w:pPr>
      <w:r w:rsidRPr="00025542">
        <w:rPr>
          <w:sz w:val="20"/>
          <w:szCs w:val="20"/>
        </w:rPr>
        <w:t xml:space="preserve">bis zum </w:t>
      </w:r>
      <w:r w:rsidR="001D47CE">
        <w:rPr>
          <w:sz w:val="20"/>
          <w:szCs w:val="16"/>
        </w:rPr>
        <w:t xml:space="preserve">15. des dritten Monats nach der Arbeitsaufnahme </w:t>
      </w:r>
      <w:r w:rsidRPr="00025542">
        <w:rPr>
          <w:sz w:val="20"/>
          <w:szCs w:val="20"/>
        </w:rPr>
        <w:t>eine Bestätigung der K</w:t>
      </w:r>
      <w:r>
        <w:rPr>
          <w:sz w:val="20"/>
          <w:szCs w:val="20"/>
        </w:rPr>
        <w:t>rankenkasse</w:t>
      </w:r>
      <w:r w:rsidR="00C4629A">
        <w:rPr>
          <w:sz w:val="20"/>
          <w:szCs w:val="20"/>
        </w:rPr>
        <w:t xml:space="preserve"> vorzulegen</w:t>
      </w:r>
      <w:r>
        <w:rPr>
          <w:sz w:val="20"/>
          <w:szCs w:val="20"/>
        </w:rPr>
        <w:t>, wonach</w:t>
      </w:r>
      <w:r w:rsidRPr="00025542">
        <w:rPr>
          <w:sz w:val="20"/>
          <w:szCs w:val="20"/>
        </w:rPr>
        <w:t xml:space="preserve"> </w:t>
      </w:r>
      <w:r w:rsidR="00C4629A">
        <w:rPr>
          <w:sz w:val="20"/>
          <w:szCs w:val="20"/>
        </w:rPr>
        <w:t>die Arbeitnehmerin/der Arbeitnehmer</w:t>
      </w:r>
      <w:r w:rsidRPr="00025542">
        <w:rPr>
          <w:sz w:val="20"/>
          <w:szCs w:val="20"/>
        </w:rPr>
        <w:t xml:space="preserve"> zur Sozialversicherung (ohne Arbeitslosenversicherung § 27 Absatz 3 Nr. 5 SG</w:t>
      </w:r>
      <w:r>
        <w:rPr>
          <w:sz w:val="20"/>
          <w:szCs w:val="20"/>
        </w:rPr>
        <w:t>B</w:t>
      </w:r>
      <w:r w:rsidRPr="00025542">
        <w:rPr>
          <w:sz w:val="20"/>
          <w:szCs w:val="20"/>
        </w:rPr>
        <w:t xml:space="preserve"> III) angemeldet ist (§</w:t>
      </w:r>
      <w:r>
        <w:rPr>
          <w:sz w:val="20"/>
          <w:szCs w:val="20"/>
        </w:rPr>
        <w:t> </w:t>
      </w:r>
      <w:r w:rsidRPr="00025542">
        <w:rPr>
          <w:sz w:val="20"/>
          <w:szCs w:val="20"/>
        </w:rPr>
        <w:t>28a SGB IV)</w:t>
      </w:r>
      <w:r w:rsidR="00D32E2B">
        <w:rPr>
          <w:sz w:val="20"/>
          <w:szCs w:val="20"/>
        </w:rPr>
        <w:t>.</w:t>
      </w:r>
    </w:p>
    <w:p w14:paraId="0C9CC271" w14:textId="77777777" w:rsidR="00D32E2B" w:rsidRPr="00025542" w:rsidRDefault="00D32E2B" w:rsidP="00D32E2B">
      <w:pPr>
        <w:pStyle w:val="Listenabsatz"/>
        <w:widowControl w:val="0"/>
        <w:spacing w:after="60"/>
        <w:ind w:left="1148"/>
        <w:jc w:val="both"/>
        <w:rPr>
          <w:sz w:val="20"/>
          <w:szCs w:val="20"/>
        </w:rPr>
      </w:pPr>
    </w:p>
    <w:p w14:paraId="5ADBDC09" w14:textId="18956A88" w:rsidR="003434B5" w:rsidRPr="00D32E2B" w:rsidRDefault="003434B5" w:rsidP="003434B5">
      <w:pPr>
        <w:pStyle w:val="Listenabsatz"/>
        <w:widowControl w:val="0"/>
        <w:numPr>
          <w:ilvl w:val="0"/>
          <w:numId w:val="11"/>
        </w:numPr>
        <w:spacing w:after="60"/>
        <w:jc w:val="both"/>
        <w:rPr>
          <w:sz w:val="20"/>
          <w:szCs w:val="20"/>
        </w:rPr>
      </w:pPr>
      <w:r>
        <w:rPr>
          <w:sz w:val="20"/>
          <w:szCs w:val="20"/>
        </w:rPr>
        <w:t xml:space="preserve">unverzüglich </w:t>
      </w:r>
      <w:r>
        <w:rPr>
          <w:sz w:val="20"/>
        </w:rPr>
        <w:t>Änderungen der vertraglichen bzw. tarifvertraglichen Arbeitszeit und des vertraglichen bzw. tarifvertraglichen Arbeitsentgelts zu Ihrem Antrag</w:t>
      </w:r>
      <w:r w:rsidR="00853DB4">
        <w:rPr>
          <w:sz w:val="20"/>
        </w:rPr>
        <w:t xml:space="preserve"> anzuzeigen</w:t>
      </w:r>
      <w:r w:rsidR="00D32E2B">
        <w:rPr>
          <w:sz w:val="20"/>
        </w:rPr>
        <w:t>.</w:t>
      </w:r>
    </w:p>
    <w:p w14:paraId="28F595E3" w14:textId="77777777" w:rsidR="00D32E2B" w:rsidRPr="00256F95" w:rsidRDefault="00D32E2B" w:rsidP="00D32E2B">
      <w:pPr>
        <w:pStyle w:val="Listenabsatz"/>
        <w:widowControl w:val="0"/>
        <w:spacing w:after="60"/>
        <w:ind w:left="1148"/>
        <w:jc w:val="both"/>
        <w:rPr>
          <w:sz w:val="20"/>
          <w:szCs w:val="20"/>
        </w:rPr>
      </w:pPr>
    </w:p>
    <w:p w14:paraId="3F952B2C" w14:textId="24B437DD" w:rsidR="003434B5" w:rsidRDefault="001D47CE" w:rsidP="003434B5">
      <w:pPr>
        <w:pStyle w:val="Listenabsatz"/>
        <w:widowControl w:val="0"/>
        <w:numPr>
          <w:ilvl w:val="0"/>
          <w:numId w:val="11"/>
        </w:numPr>
        <w:spacing w:after="60"/>
        <w:jc w:val="both"/>
        <w:rPr>
          <w:sz w:val="20"/>
          <w:szCs w:val="20"/>
        </w:rPr>
      </w:pPr>
      <w:r w:rsidRPr="004F2DAE">
        <w:rPr>
          <w:sz w:val="20"/>
          <w:szCs w:val="16"/>
        </w:rPr>
        <w:t>nach Ablauf des 1. Beschäftigungsjahres</w:t>
      </w:r>
      <w:r>
        <w:rPr>
          <w:sz w:val="20"/>
          <w:szCs w:val="16"/>
        </w:rPr>
        <w:t xml:space="preserve"> und </w:t>
      </w:r>
      <w:r w:rsidR="000A2872">
        <w:rPr>
          <w:sz w:val="20"/>
          <w:szCs w:val="16"/>
        </w:rPr>
        <w:t xml:space="preserve">der weiteren </w:t>
      </w:r>
      <w:r>
        <w:rPr>
          <w:sz w:val="20"/>
          <w:szCs w:val="16"/>
        </w:rPr>
        <w:t>Beschäftigungsjahre zum 15. des Folgemonates</w:t>
      </w:r>
      <w:r w:rsidRPr="00256F95" w:rsidDel="001D47CE">
        <w:rPr>
          <w:sz w:val="20"/>
          <w:szCs w:val="20"/>
        </w:rPr>
        <w:t xml:space="preserve"> </w:t>
      </w:r>
      <w:r w:rsidR="003434B5" w:rsidRPr="00256F95">
        <w:rPr>
          <w:sz w:val="20"/>
          <w:szCs w:val="20"/>
        </w:rPr>
        <w:t>Angaben über das gezahlte Arbeitsentgelt inklusive Gesamtversicherungsbeiträge</w:t>
      </w:r>
      <w:r w:rsidR="000A2872">
        <w:rPr>
          <w:sz w:val="20"/>
          <w:szCs w:val="20"/>
        </w:rPr>
        <w:t xml:space="preserve"> (ohne </w:t>
      </w:r>
      <w:r w:rsidR="006055C6">
        <w:rPr>
          <w:sz w:val="20"/>
          <w:szCs w:val="20"/>
        </w:rPr>
        <w:t xml:space="preserve">Beitrag zur </w:t>
      </w:r>
      <w:r w:rsidR="000A2872">
        <w:rPr>
          <w:sz w:val="20"/>
          <w:szCs w:val="20"/>
        </w:rPr>
        <w:t>Arbeitslosenversicherung)</w:t>
      </w:r>
      <w:r w:rsidR="003434B5" w:rsidRPr="00256F95">
        <w:rPr>
          <w:sz w:val="20"/>
          <w:szCs w:val="20"/>
        </w:rPr>
        <w:t xml:space="preserve"> </w:t>
      </w:r>
      <w:r w:rsidR="00D32E2B">
        <w:rPr>
          <w:sz w:val="20"/>
          <w:szCs w:val="20"/>
        </w:rPr>
        <w:t>(</w:t>
      </w:r>
      <w:r w:rsidR="003434B5" w:rsidRPr="001E31F9">
        <w:rPr>
          <w:b/>
          <w:sz w:val="20"/>
          <w:szCs w:val="20"/>
        </w:rPr>
        <w:t>Zwischenerklärung</w:t>
      </w:r>
      <w:r w:rsidR="00D32E2B">
        <w:rPr>
          <w:sz w:val="20"/>
          <w:szCs w:val="20"/>
        </w:rPr>
        <w:t>)</w:t>
      </w:r>
    </w:p>
    <w:p w14:paraId="0B35F13C" w14:textId="4DBEDB87" w:rsidR="00D32E2B" w:rsidRDefault="001D47CE" w:rsidP="003434B5">
      <w:pPr>
        <w:pStyle w:val="Listenabsatz"/>
        <w:widowControl w:val="0"/>
        <w:numPr>
          <w:ilvl w:val="0"/>
          <w:numId w:val="11"/>
        </w:numPr>
        <w:spacing w:after="60"/>
        <w:jc w:val="both"/>
        <w:rPr>
          <w:sz w:val="20"/>
          <w:szCs w:val="20"/>
        </w:rPr>
      </w:pPr>
      <w:r>
        <w:rPr>
          <w:sz w:val="20"/>
          <w:szCs w:val="20"/>
        </w:rPr>
        <w:t>nach Ablauf des letzten Beschäftigungsjahres zum 15. des Folgemonats</w:t>
      </w:r>
      <w:r w:rsidR="003434B5" w:rsidRPr="00211A22">
        <w:rPr>
          <w:sz w:val="20"/>
          <w:szCs w:val="20"/>
        </w:rPr>
        <w:t xml:space="preserve"> Angaben über das gezahlte Arbeitsentgelt inklusive Gesamtversicherungsbeiträge</w:t>
      </w:r>
      <w:r w:rsidR="000A2872">
        <w:rPr>
          <w:sz w:val="20"/>
          <w:szCs w:val="20"/>
        </w:rPr>
        <w:t xml:space="preserve"> (ohne </w:t>
      </w:r>
      <w:r w:rsidR="006055C6">
        <w:rPr>
          <w:sz w:val="20"/>
          <w:szCs w:val="20"/>
        </w:rPr>
        <w:t xml:space="preserve">Beitrag zur </w:t>
      </w:r>
      <w:r w:rsidR="000A2872">
        <w:rPr>
          <w:sz w:val="20"/>
          <w:szCs w:val="20"/>
        </w:rPr>
        <w:t>Arbeitslosenversicherung)</w:t>
      </w:r>
      <w:r w:rsidR="003434B5" w:rsidRPr="00211A22">
        <w:rPr>
          <w:sz w:val="20"/>
          <w:szCs w:val="20"/>
        </w:rPr>
        <w:t xml:space="preserve"> </w:t>
      </w:r>
      <w:r w:rsidR="00D32E2B">
        <w:rPr>
          <w:sz w:val="20"/>
          <w:szCs w:val="20"/>
        </w:rPr>
        <w:t>(</w:t>
      </w:r>
      <w:r w:rsidR="003434B5" w:rsidRPr="00211A22">
        <w:rPr>
          <w:b/>
          <w:sz w:val="20"/>
          <w:szCs w:val="20"/>
        </w:rPr>
        <w:t>Schlusserklärung</w:t>
      </w:r>
      <w:r w:rsidR="00D32E2B">
        <w:rPr>
          <w:b/>
          <w:sz w:val="20"/>
          <w:szCs w:val="20"/>
        </w:rPr>
        <w:t>)</w:t>
      </w:r>
    </w:p>
    <w:p w14:paraId="7A7B6647" w14:textId="0E8B0563" w:rsidR="003434B5" w:rsidRDefault="003434B5" w:rsidP="003434B5">
      <w:pPr>
        <w:pStyle w:val="Listenabsatz"/>
        <w:numPr>
          <w:ilvl w:val="0"/>
          <w:numId w:val="11"/>
        </w:numPr>
        <w:jc w:val="both"/>
        <w:rPr>
          <w:sz w:val="20"/>
          <w:szCs w:val="16"/>
        </w:rPr>
      </w:pPr>
      <w:r w:rsidRPr="00256F95">
        <w:rPr>
          <w:sz w:val="20"/>
          <w:szCs w:val="20"/>
        </w:rPr>
        <w:t>Lohn-/Gehaltsabrechnungen über das gezahlte Arbeitsentgelt inklusive Gesamtversicherungsbeiträge</w:t>
      </w:r>
      <w:r w:rsidR="000A2872">
        <w:rPr>
          <w:sz w:val="20"/>
          <w:szCs w:val="20"/>
        </w:rPr>
        <w:t xml:space="preserve"> (ohne</w:t>
      </w:r>
      <w:r w:rsidR="006055C6">
        <w:rPr>
          <w:sz w:val="20"/>
          <w:szCs w:val="20"/>
        </w:rPr>
        <w:t xml:space="preserve"> Beitrag zur</w:t>
      </w:r>
      <w:r w:rsidR="000A2872">
        <w:rPr>
          <w:sz w:val="20"/>
          <w:szCs w:val="20"/>
        </w:rPr>
        <w:t xml:space="preserve"> Arbeitslosenversicherung)</w:t>
      </w:r>
      <w:r w:rsidRPr="00256F95">
        <w:rPr>
          <w:sz w:val="20"/>
          <w:szCs w:val="20"/>
        </w:rPr>
        <w:t xml:space="preserve"> auf Verlangen des Jobcenters</w:t>
      </w:r>
    </w:p>
    <w:p w14:paraId="75EFD246" w14:textId="77777777" w:rsidR="00D32E2B" w:rsidRDefault="00D32E2B" w:rsidP="00D32E2B">
      <w:pPr>
        <w:widowControl w:val="0"/>
        <w:spacing w:after="60"/>
        <w:ind w:left="788"/>
        <w:jc w:val="both"/>
        <w:rPr>
          <w:sz w:val="20"/>
          <w:szCs w:val="20"/>
        </w:rPr>
      </w:pPr>
    </w:p>
    <w:p w14:paraId="1EC06F6C" w14:textId="42F6177C" w:rsidR="00D32E2B" w:rsidRPr="00D32E2B" w:rsidRDefault="00D32E2B" w:rsidP="00D32E2B">
      <w:pPr>
        <w:widowControl w:val="0"/>
        <w:spacing w:after="60"/>
        <w:ind w:left="788"/>
        <w:jc w:val="both"/>
        <w:rPr>
          <w:sz w:val="20"/>
          <w:szCs w:val="20"/>
        </w:rPr>
      </w:pPr>
      <w:r w:rsidRPr="00D32E2B">
        <w:rPr>
          <w:sz w:val="20"/>
          <w:szCs w:val="20"/>
        </w:rPr>
        <w:t>zur Lohnkostenabrechnung vorzulegen.</w:t>
      </w:r>
    </w:p>
    <w:p w14:paraId="7E3C66C6" w14:textId="77777777" w:rsidR="0095793F" w:rsidRPr="004F2DAE" w:rsidRDefault="0095793F" w:rsidP="00AB5A13">
      <w:pPr>
        <w:jc w:val="both"/>
        <w:rPr>
          <w:b/>
          <w:sz w:val="20"/>
        </w:rPr>
      </w:pPr>
    </w:p>
    <w:p w14:paraId="0769162C" w14:textId="78D87B68" w:rsidR="00281776" w:rsidRPr="00853DB4" w:rsidRDefault="00281776" w:rsidP="00281776">
      <w:pPr>
        <w:pStyle w:val="Listenabsatz"/>
        <w:numPr>
          <w:ilvl w:val="0"/>
          <w:numId w:val="11"/>
        </w:numPr>
        <w:jc w:val="both"/>
        <w:rPr>
          <w:b/>
          <w:sz w:val="20"/>
        </w:rPr>
      </w:pPr>
      <w:r w:rsidRPr="003C6F6D">
        <w:rPr>
          <w:sz w:val="20"/>
        </w:rPr>
        <w:t xml:space="preserve">in den </w:t>
      </w:r>
      <w:r w:rsidRPr="00A15B27">
        <w:rPr>
          <w:b/>
          <w:sz w:val="20"/>
        </w:rPr>
        <w:t>ersten 12 Monaten der Beschäftigung</w:t>
      </w:r>
      <w:r w:rsidRPr="003C6F6D">
        <w:rPr>
          <w:sz w:val="20"/>
        </w:rPr>
        <w:t xml:space="preserve"> die Arbeitnehmerin, den Arbeitnehmer </w:t>
      </w:r>
      <w:r w:rsidRPr="00A15B27">
        <w:rPr>
          <w:b/>
          <w:sz w:val="20"/>
        </w:rPr>
        <w:t>unter Fortzahlung der Lohnkosten</w:t>
      </w:r>
      <w:r w:rsidRPr="003C6F6D">
        <w:rPr>
          <w:sz w:val="20"/>
        </w:rPr>
        <w:t xml:space="preserve"> für die Zeit der angemessenen </w:t>
      </w:r>
      <w:r w:rsidRPr="00AB26FA">
        <w:rPr>
          <w:b/>
          <w:sz w:val="20"/>
        </w:rPr>
        <w:t>ganzheitlichen beschäftigungsbegleitenden Betreuung</w:t>
      </w:r>
      <w:r w:rsidRPr="003C6F6D">
        <w:rPr>
          <w:sz w:val="20"/>
        </w:rPr>
        <w:t xml:space="preserve"> </w:t>
      </w:r>
      <w:r w:rsidRPr="00A15B27">
        <w:rPr>
          <w:b/>
          <w:sz w:val="20"/>
        </w:rPr>
        <w:t>freizustellen</w:t>
      </w:r>
      <w:r w:rsidRPr="003C6F6D">
        <w:rPr>
          <w:sz w:val="20"/>
        </w:rPr>
        <w:t>.</w:t>
      </w:r>
    </w:p>
    <w:p w14:paraId="17F1D71D" w14:textId="77777777" w:rsidR="00281776" w:rsidRPr="00853DB4" w:rsidRDefault="00281776" w:rsidP="00853DB4">
      <w:pPr>
        <w:pStyle w:val="Listenabsatz"/>
        <w:rPr>
          <w:b/>
          <w:sz w:val="20"/>
        </w:rPr>
      </w:pPr>
    </w:p>
    <w:p w14:paraId="6E3FABD1" w14:textId="7D239E67" w:rsidR="0095793F" w:rsidRDefault="0095793F" w:rsidP="00AB5A13">
      <w:pPr>
        <w:pStyle w:val="Listenabsatz"/>
        <w:numPr>
          <w:ilvl w:val="0"/>
          <w:numId w:val="11"/>
        </w:numPr>
        <w:jc w:val="both"/>
        <w:rPr>
          <w:b/>
          <w:sz w:val="20"/>
        </w:rPr>
      </w:pPr>
      <w:r w:rsidRPr="00ED11AB">
        <w:rPr>
          <w:b/>
          <w:sz w:val="20"/>
        </w:rPr>
        <w:t>f</w:t>
      </w:r>
      <w:r>
        <w:rPr>
          <w:b/>
          <w:sz w:val="20"/>
        </w:rPr>
        <w:t xml:space="preserve">ür den gesamten Förderzeitraum </w:t>
      </w:r>
      <w:r w:rsidR="00396A7E">
        <w:rPr>
          <w:b/>
          <w:sz w:val="20"/>
        </w:rPr>
        <w:t xml:space="preserve">bei Bedarf </w:t>
      </w:r>
      <w:r>
        <w:rPr>
          <w:b/>
          <w:sz w:val="20"/>
        </w:rPr>
        <w:t>eine ganzheitliche beschäftigungsbegleitende Betreuung der Arbeitnehmerin, des</w:t>
      </w:r>
      <w:r w:rsidRPr="008751F3">
        <w:rPr>
          <w:b/>
          <w:sz w:val="20"/>
        </w:rPr>
        <w:t xml:space="preserve"> Arbeitnehmer</w:t>
      </w:r>
      <w:r>
        <w:rPr>
          <w:b/>
          <w:sz w:val="20"/>
        </w:rPr>
        <w:t>s zu ermöglichen.</w:t>
      </w:r>
    </w:p>
    <w:p w14:paraId="52EF7768" w14:textId="77777777" w:rsidR="0095793F" w:rsidRPr="00AB26FA" w:rsidRDefault="0095793F" w:rsidP="00AB5A13">
      <w:pPr>
        <w:pStyle w:val="Listenabsatz"/>
        <w:ind w:left="428"/>
        <w:jc w:val="both"/>
        <w:rPr>
          <w:sz w:val="20"/>
        </w:rPr>
      </w:pPr>
    </w:p>
    <w:p w14:paraId="47C4ACDE" w14:textId="77777777" w:rsidR="0095793F" w:rsidRPr="003C6F6D" w:rsidRDefault="0095793F" w:rsidP="00AB5A13">
      <w:pPr>
        <w:pStyle w:val="Listenabsatz"/>
        <w:numPr>
          <w:ilvl w:val="0"/>
          <w:numId w:val="11"/>
        </w:numPr>
        <w:jc w:val="both"/>
        <w:rPr>
          <w:sz w:val="20"/>
        </w:rPr>
      </w:pPr>
      <w:r>
        <w:rPr>
          <w:sz w:val="20"/>
        </w:rPr>
        <w:t>die Wichtigen Hinweise dieses Antrages zur Kenntnis genommen zu haben.</w:t>
      </w:r>
    </w:p>
    <w:p w14:paraId="0D1F1F30" w14:textId="20EC181B" w:rsidR="005710D8" w:rsidRDefault="005710D8">
      <w:r>
        <w:br w:type="page"/>
      </w:r>
      <w:bookmarkStart w:id="7" w:name="_GoBack"/>
      <w:bookmarkEnd w:id="7"/>
    </w:p>
    <w:p w14:paraId="1C658393" w14:textId="77777777" w:rsidR="00EA6859" w:rsidRDefault="00EA6859" w:rsidP="00AB5A13">
      <w:pPr>
        <w:tabs>
          <w:tab w:val="left" w:pos="6430"/>
        </w:tabs>
        <w:jc w:val="both"/>
      </w:pPr>
    </w:p>
    <w:p w14:paraId="49B68DA2" w14:textId="79AFE0B6" w:rsidR="00A9063A" w:rsidRDefault="008B3B8E" w:rsidP="00AB5A13">
      <w:pPr>
        <w:pStyle w:val="Listenabsatz"/>
        <w:numPr>
          <w:ilvl w:val="0"/>
          <w:numId w:val="37"/>
        </w:numPr>
        <w:spacing w:after="120"/>
        <w:ind w:left="357" w:hanging="357"/>
        <w:contextualSpacing w:val="0"/>
        <w:jc w:val="both"/>
        <w:rPr>
          <w:b/>
          <w:sz w:val="20"/>
          <w:szCs w:val="20"/>
        </w:rPr>
      </w:pPr>
      <w:r w:rsidRPr="00396A7E">
        <w:rPr>
          <w:b/>
          <w:sz w:val="20"/>
          <w:szCs w:val="20"/>
        </w:rPr>
        <w:t>Mitwirkungspflicht</w:t>
      </w:r>
      <w:r w:rsidR="0044176C" w:rsidRPr="00396A7E">
        <w:rPr>
          <w:b/>
          <w:sz w:val="20"/>
          <w:szCs w:val="20"/>
        </w:rPr>
        <w:t>en</w:t>
      </w:r>
      <w:r w:rsidR="002C092F" w:rsidRPr="00396A7E">
        <w:rPr>
          <w:b/>
          <w:sz w:val="20"/>
          <w:szCs w:val="20"/>
        </w:rPr>
        <w:t xml:space="preserve"> nach § </w:t>
      </w:r>
      <w:r w:rsidR="002E6FDE" w:rsidRPr="00396A7E">
        <w:rPr>
          <w:b/>
          <w:sz w:val="20"/>
          <w:szCs w:val="20"/>
        </w:rPr>
        <w:t xml:space="preserve">60 </w:t>
      </w:r>
      <w:r w:rsidR="007B7859" w:rsidRPr="00396A7E">
        <w:rPr>
          <w:b/>
          <w:sz w:val="20"/>
          <w:szCs w:val="20"/>
        </w:rPr>
        <w:t>Abs. 1</w:t>
      </w:r>
      <w:r w:rsidR="007B63E1" w:rsidRPr="00396A7E">
        <w:rPr>
          <w:b/>
          <w:sz w:val="20"/>
          <w:szCs w:val="20"/>
        </w:rPr>
        <w:t xml:space="preserve"> Nr. 2 </w:t>
      </w:r>
      <w:r w:rsidR="002C092F" w:rsidRPr="00396A7E">
        <w:rPr>
          <w:b/>
          <w:sz w:val="20"/>
          <w:szCs w:val="20"/>
        </w:rPr>
        <w:t>SGB I</w:t>
      </w:r>
    </w:p>
    <w:p w14:paraId="6B4CAD36" w14:textId="414262ED" w:rsidR="00396A7E" w:rsidRDefault="00396A7E" w:rsidP="00AB5A13">
      <w:pPr>
        <w:pStyle w:val="Listenabsatz"/>
        <w:numPr>
          <w:ilvl w:val="1"/>
          <w:numId w:val="37"/>
        </w:numPr>
        <w:spacing w:after="120"/>
        <w:contextualSpacing w:val="0"/>
        <w:jc w:val="both"/>
        <w:rPr>
          <w:sz w:val="20"/>
          <w:szCs w:val="20"/>
          <w:u w:val="single"/>
        </w:rPr>
      </w:pPr>
      <w:r w:rsidRPr="00396A7E">
        <w:rPr>
          <w:sz w:val="20"/>
          <w:szCs w:val="20"/>
          <w:u w:val="single"/>
        </w:rPr>
        <w:t>Änderungen in den Verhältnissen</w:t>
      </w:r>
    </w:p>
    <w:p w14:paraId="2AD9FD1C" w14:textId="4A8DE213" w:rsidR="00AB5A13" w:rsidRPr="00396A7E" w:rsidRDefault="00AB5A13" w:rsidP="00AB5A13">
      <w:pPr>
        <w:pStyle w:val="Listenabsatz"/>
        <w:spacing w:after="120"/>
        <w:ind w:left="792"/>
        <w:contextualSpacing w:val="0"/>
        <w:jc w:val="both"/>
        <w:rPr>
          <w:sz w:val="20"/>
          <w:szCs w:val="20"/>
          <w:u w:val="single"/>
        </w:rPr>
      </w:pPr>
      <w:r w:rsidRPr="00517A6C">
        <w:rPr>
          <w:sz w:val="20"/>
          <w:szCs w:val="16"/>
        </w:rPr>
        <w:t xml:space="preserve">Dem Jobcenter ist jede Änderung gegenüber meinen Angaben im Antrag </w:t>
      </w:r>
      <w:r>
        <w:rPr>
          <w:sz w:val="20"/>
          <w:szCs w:val="16"/>
        </w:rPr>
        <w:t xml:space="preserve">unverzüglich </w:t>
      </w:r>
      <w:r w:rsidRPr="00517A6C">
        <w:rPr>
          <w:sz w:val="20"/>
          <w:szCs w:val="16"/>
        </w:rPr>
        <w:t>mitzuteilen, die sich auf die Zahlung des Lohnkostenzuschusses zur Teilhabe am Arbeitsmarkt nach § 16i SGB II auswirkt, insbesondere</w:t>
      </w:r>
    </w:p>
    <w:p w14:paraId="25DE97D2" w14:textId="2D6F6CAE" w:rsidR="00A9063A" w:rsidRDefault="00AB5A13" w:rsidP="00AB5A13">
      <w:pPr>
        <w:pStyle w:val="Listenabsatz"/>
        <w:numPr>
          <w:ilvl w:val="0"/>
          <w:numId w:val="11"/>
        </w:numPr>
        <w:ind w:left="1068"/>
        <w:jc w:val="both"/>
        <w:rPr>
          <w:sz w:val="20"/>
          <w:szCs w:val="16"/>
        </w:rPr>
      </w:pPr>
      <w:r>
        <w:rPr>
          <w:sz w:val="20"/>
          <w:szCs w:val="16"/>
        </w:rPr>
        <w:t>d</w:t>
      </w:r>
      <w:r w:rsidR="00A9063A" w:rsidRPr="00517A6C">
        <w:rPr>
          <w:sz w:val="20"/>
          <w:szCs w:val="16"/>
        </w:rPr>
        <w:t>ie Beendigung des Arbeitsverhältnisses während des Förderungszeitraumes</w:t>
      </w:r>
      <w:r w:rsidR="00517A6C" w:rsidRPr="00517A6C">
        <w:rPr>
          <w:sz w:val="20"/>
          <w:szCs w:val="16"/>
        </w:rPr>
        <w:t>,</w:t>
      </w:r>
      <w:r w:rsidR="00A9063A" w:rsidRPr="00517A6C">
        <w:rPr>
          <w:sz w:val="20"/>
          <w:szCs w:val="16"/>
        </w:rPr>
        <w:t xml:space="preserve"> sowie die hierfür maßgeblichen Gründe,</w:t>
      </w:r>
    </w:p>
    <w:p w14:paraId="44754C41" w14:textId="598C4303" w:rsidR="00A9063A" w:rsidRDefault="007D5EA2" w:rsidP="00AB5A13">
      <w:pPr>
        <w:pStyle w:val="Listenabsatz"/>
        <w:numPr>
          <w:ilvl w:val="0"/>
          <w:numId w:val="11"/>
        </w:numPr>
        <w:ind w:left="1068"/>
        <w:jc w:val="both"/>
        <w:rPr>
          <w:sz w:val="20"/>
          <w:szCs w:val="16"/>
        </w:rPr>
      </w:pPr>
      <w:r>
        <w:rPr>
          <w:sz w:val="20"/>
          <w:szCs w:val="16"/>
        </w:rPr>
        <w:t>jede</w:t>
      </w:r>
      <w:r w:rsidRPr="00517A6C">
        <w:rPr>
          <w:sz w:val="20"/>
          <w:szCs w:val="16"/>
        </w:rPr>
        <w:t xml:space="preserve"> </w:t>
      </w:r>
      <w:r w:rsidR="00A9063A" w:rsidRPr="00517A6C">
        <w:rPr>
          <w:sz w:val="20"/>
          <w:szCs w:val="16"/>
        </w:rPr>
        <w:t xml:space="preserve">Unterbrechung der Zahlung des </w:t>
      </w:r>
      <w:r w:rsidR="0044176C" w:rsidRPr="00517A6C">
        <w:rPr>
          <w:sz w:val="20"/>
          <w:szCs w:val="16"/>
        </w:rPr>
        <w:t>Arbeitsentgelts</w:t>
      </w:r>
      <w:r w:rsidR="0044176C">
        <w:rPr>
          <w:sz w:val="20"/>
          <w:szCs w:val="16"/>
        </w:rPr>
        <w:t xml:space="preserve"> auf Grund von </w:t>
      </w:r>
      <w:r w:rsidR="004F2DAE" w:rsidRPr="00517A6C">
        <w:rPr>
          <w:sz w:val="20"/>
          <w:szCs w:val="16"/>
        </w:rPr>
        <w:t>Krankengeld, Kur, unbez</w:t>
      </w:r>
      <w:r w:rsidR="00A15B27">
        <w:rPr>
          <w:sz w:val="20"/>
          <w:szCs w:val="16"/>
        </w:rPr>
        <w:t>ahlter</w:t>
      </w:r>
      <w:r w:rsidR="00A15B27" w:rsidRPr="00517A6C">
        <w:rPr>
          <w:sz w:val="20"/>
          <w:szCs w:val="16"/>
        </w:rPr>
        <w:t xml:space="preserve"> </w:t>
      </w:r>
      <w:r w:rsidR="004F2DAE" w:rsidRPr="00517A6C">
        <w:rPr>
          <w:sz w:val="20"/>
          <w:szCs w:val="16"/>
        </w:rPr>
        <w:t>Urlaub, etc.</w:t>
      </w:r>
    </w:p>
    <w:p w14:paraId="5F146D28" w14:textId="7ED04A8C" w:rsidR="00AB5A13" w:rsidRPr="00517A6C" w:rsidRDefault="00AB5A13" w:rsidP="00AB5A13">
      <w:pPr>
        <w:pStyle w:val="Listenabsatz"/>
        <w:numPr>
          <w:ilvl w:val="0"/>
          <w:numId w:val="11"/>
        </w:numPr>
        <w:ind w:left="1068"/>
        <w:jc w:val="both"/>
        <w:rPr>
          <w:sz w:val="20"/>
          <w:szCs w:val="16"/>
        </w:rPr>
      </w:pPr>
      <w:r>
        <w:rPr>
          <w:sz w:val="20"/>
          <w:szCs w:val="16"/>
        </w:rPr>
        <w:t xml:space="preserve">eine </w:t>
      </w:r>
      <w:r w:rsidR="006A4357">
        <w:rPr>
          <w:sz w:val="20"/>
          <w:szCs w:val="20"/>
        </w:rPr>
        <w:t xml:space="preserve">Erhöhung </w:t>
      </w:r>
      <w:r w:rsidR="007D5EA2">
        <w:rPr>
          <w:sz w:val="20"/>
          <w:szCs w:val="20"/>
        </w:rPr>
        <w:t xml:space="preserve">bzw. </w:t>
      </w:r>
      <w:r w:rsidR="006A4357">
        <w:rPr>
          <w:sz w:val="20"/>
          <w:szCs w:val="20"/>
        </w:rPr>
        <w:t>Verringerung der vertraglichen bzw. tariflichen Arbeitszeit oder des vertraglichen bzw. tariflichen Arbeitsentgelts</w:t>
      </w:r>
      <w:r w:rsidR="007D5EA2">
        <w:rPr>
          <w:sz w:val="20"/>
          <w:szCs w:val="20"/>
        </w:rPr>
        <w:t xml:space="preserve"> </w:t>
      </w:r>
      <w:r w:rsidR="007D5EA2">
        <w:rPr>
          <w:sz w:val="20"/>
          <w:szCs w:val="16"/>
        </w:rPr>
        <w:t>(z.B. bei Wechsel von Vollzeit- in eine Teilzeitbeschäftigung).</w:t>
      </w:r>
    </w:p>
    <w:p w14:paraId="62FB2105" w14:textId="4E8611C5" w:rsidR="00A15B27" w:rsidRPr="00AB5A13" w:rsidRDefault="00AB5A13" w:rsidP="00AB5A13">
      <w:pPr>
        <w:pStyle w:val="Listenabsatz"/>
        <w:numPr>
          <w:ilvl w:val="1"/>
          <w:numId w:val="37"/>
        </w:numPr>
        <w:spacing w:before="120" w:after="120"/>
        <w:ind w:left="788" w:hanging="431"/>
        <w:contextualSpacing w:val="0"/>
        <w:jc w:val="both"/>
        <w:rPr>
          <w:sz w:val="20"/>
          <w:szCs w:val="20"/>
          <w:u w:val="single"/>
        </w:rPr>
      </w:pPr>
      <w:r>
        <w:rPr>
          <w:sz w:val="20"/>
          <w:szCs w:val="20"/>
          <w:u w:val="single"/>
        </w:rPr>
        <w:t>Rechtsfolgen</w:t>
      </w:r>
    </w:p>
    <w:p w14:paraId="572E9AA0" w14:textId="6469529E" w:rsidR="00C03A98" w:rsidRDefault="00A15B27" w:rsidP="00AB5A13">
      <w:pPr>
        <w:pStyle w:val="Listenabsatz"/>
        <w:spacing w:after="120"/>
        <w:ind w:left="792"/>
        <w:contextualSpacing w:val="0"/>
        <w:jc w:val="both"/>
        <w:rPr>
          <w:sz w:val="20"/>
          <w:szCs w:val="16"/>
        </w:rPr>
      </w:pPr>
      <w:r>
        <w:rPr>
          <w:sz w:val="20"/>
          <w:szCs w:val="16"/>
        </w:rPr>
        <w:t xml:space="preserve">Kommen Sie Ihren Mitwirkungspflichten </w:t>
      </w:r>
      <w:r w:rsidR="009B42D5">
        <w:rPr>
          <w:sz w:val="20"/>
          <w:szCs w:val="16"/>
        </w:rPr>
        <w:t>(§§</w:t>
      </w:r>
      <w:r w:rsidR="007B7859">
        <w:rPr>
          <w:sz w:val="20"/>
          <w:szCs w:val="16"/>
        </w:rPr>
        <w:t xml:space="preserve"> </w:t>
      </w:r>
      <w:r w:rsidR="009B42D5">
        <w:rPr>
          <w:sz w:val="20"/>
          <w:szCs w:val="16"/>
        </w:rPr>
        <w:t>60, 66 SGB</w:t>
      </w:r>
      <w:r w:rsidR="007B7859">
        <w:rPr>
          <w:sz w:val="20"/>
          <w:szCs w:val="16"/>
        </w:rPr>
        <w:t xml:space="preserve"> </w:t>
      </w:r>
      <w:r w:rsidR="009B42D5">
        <w:rPr>
          <w:sz w:val="20"/>
          <w:szCs w:val="16"/>
        </w:rPr>
        <w:t xml:space="preserve">I) </w:t>
      </w:r>
      <w:r>
        <w:rPr>
          <w:sz w:val="20"/>
          <w:szCs w:val="16"/>
        </w:rPr>
        <w:t xml:space="preserve">nicht, nicht rechtzeitig oder nicht vollständig </w:t>
      </w:r>
      <w:r w:rsidR="00C03A98">
        <w:rPr>
          <w:sz w:val="20"/>
          <w:szCs w:val="16"/>
        </w:rPr>
        <w:t>nach, kann dies</w:t>
      </w:r>
    </w:p>
    <w:p w14:paraId="328ECAFD" w14:textId="092F486D" w:rsidR="00C03A98" w:rsidRDefault="00A15B27" w:rsidP="007D5EA2">
      <w:pPr>
        <w:pStyle w:val="Listenabsatz"/>
        <w:numPr>
          <w:ilvl w:val="0"/>
          <w:numId w:val="28"/>
        </w:numPr>
        <w:ind w:left="1068"/>
        <w:jc w:val="both"/>
        <w:rPr>
          <w:sz w:val="20"/>
          <w:szCs w:val="16"/>
        </w:rPr>
      </w:pPr>
      <w:r w:rsidRPr="003C6F6D">
        <w:rPr>
          <w:sz w:val="20"/>
          <w:szCs w:val="16"/>
        </w:rPr>
        <w:t xml:space="preserve">zu einer </w:t>
      </w:r>
      <w:r w:rsidR="00517A6C" w:rsidRPr="003C6F6D">
        <w:rPr>
          <w:sz w:val="20"/>
          <w:szCs w:val="16"/>
        </w:rPr>
        <w:t>Rückzahlung des Lohnkostenzuschusses</w:t>
      </w:r>
      <w:r w:rsidR="00B4709B">
        <w:rPr>
          <w:sz w:val="20"/>
          <w:szCs w:val="16"/>
        </w:rPr>
        <w:t xml:space="preserve"> (§</w:t>
      </w:r>
      <w:r w:rsidR="003434B5">
        <w:rPr>
          <w:sz w:val="20"/>
          <w:szCs w:val="16"/>
        </w:rPr>
        <w:t>§ 45ff.</w:t>
      </w:r>
      <w:r w:rsidR="007D5EA2">
        <w:rPr>
          <w:sz w:val="20"/>
          <w:szCs w:val="16"/>
        </w:rPr>
        <w:t xml:space="preserve">Zehntes Buch Sozialgesetzbuch </w:t>
      </w:r>
      <w:r w:rsidR="00610B02">
        <w:rPr>
          <w:sz w:val="20"/>
          <w:szCs w:val="16"/>
        </w:rPr>
        <w:t>-</w:t>
      </w:r>
      <w:r w:rsidR="00B4709B">
        <w:rPr>
          <w:sz w:val="20"/>
          <w:szCs w:val="16"/>
        </w:rPr>
        <w:t>SGB X)</w:t>
      </w:r>
      <w:r w:rsidR="007D5EA2" w:rsidRPr="007D5EA2">
        <w:rPr>
          <w:sz w:val="20"/>
          <w:szCs w:val="16"/>
        </w:rPr>
        <w:t xml:space="preserve"> </w:t>
      </w:r>
      <w:r w:rsidR="007D5EA2" w:rsidRPr="003C6F6D">
        <w:rPr>
          <w:sz w:val="20"/>
          <w:szCs w:val="16"/>
        </w:rPr>
        <w:t>sowie</w:t>
      </w:r>
    </w:p>
    <w:p w14:paraId="54477C69" w14:textId="27B3E3EB" w:rsidR="00AF2769" w:rsidRDefault="00A15B27" w:rsidP="00AB5A13">
      <w:pPr>
        <w:pStyle w:val="Listenabsatz"/>
        <w:numPr>
          <w:ilvl w:val="0"/>
          <w:numId w:val="28"/>
        </w:numPr>
        <w:ind w:left="1068"/>
        <w:jc w:val="both"/>
        <w:rPr>
          <w:sz w:val="20"/>
          <w:szCs w:val="16"/>
        </w:rPr>
      </w:pPr>
      <w:r w:rsidRPr="003C6F6D">
        <w:rPr>
          <w:sz w:val="20"/>
          <w:szCs w:val="16"/>
        </w:rPr>
        <w:t>zur</w:t>
      </w:r>
      <w:r w:rsidR="00A9063A" w:rsidRPr="003C6F6D">
        <w:rPr>
          <w:sz w:val="20"/>
          <w:szCs w:val="16"/>
        </w:rPr>
        <w:t xml:space="preserve"> Einleitung </w:t>
      </w:r>
      <w:r w:rsidR="00AF2769" w:rsidRPr="007D663B">
        <w:rPr>
          <w:sz w:val="20"/>
          <w:szCs w:val="16"/>
        </w:rPr>
        <w:t>Ordnungswidrigkeiten- oder Strafverfahren</w:t>
      </w:r>
      <w:r w:rsidR="00AF2769">
        <w:rPr>
          <w:sz w:val="20"/>
          <w:szCs w:val="16"/>
        </w:rPr>
        <w:t xml:space="preserve"> </w:t>
      </w:r>
      <w:r w:rsidRPr="003C6F6D">
        <w:rPr>
          <w:sz w:val="20"/>
          <w:szCs w:val="16"/>
        </w:rPr>
        <w:t xml:space="preserve">und Ahndung </w:t>
      </w:r>
      <w:r w:rsidR="00AF2769">
        <w:rPr>
          <w:sz w:val="20"/>
          <w:szCs w:val="16"/>
        </w:rPr>
        <w:t xml:space="preserve">der Ordnungswidrigkeit </w:t>
      </w:r>
      <w:r w:rsidR="0044176C">
        <w:rPr>
          <w:sz w:val="20"/>
          <w:szCs w:val="16"/>
        </w:rPr>
        <w:t>(§</w:t>
      </w:r>
      <w:r w:rsidR="007B7859">
        <w:rPr>
          <w:sz w:val="20"/>
          <w:szCs w:val="16"/>
        </w:rPr>
        <w:t xml:space="preserve"> </w:t>
      </w:r>
      <w:r w:rsidR="0044176C">
        <w:rPr>
          <w:sz w:val="20"/>
          <w:szCs w:val="16"/>
        </w:rPr>
        <w:t>63 SGB</w:t>
      </w:r>
      <w:r w:rsidR="007B7859">
        <w:rPr>
          <w:sz w:val="20"/>
          <w:szCs w:val="16"/>
        </w:rPr>
        <w:t xml:space="preserve"> </w:t>
      </w:r>
      <w:r w:rsidR="0044176C">
        <w:rPr>
          <w:sz w:val="20"/>
          <w:szCs w:val="16"/>
        </w:rPr>
        <w:t xml:space="preserve">II) </w:t>
      </w:r>
      <w:r w:rsidR="00AF2769">
        <w:rPr>
          <w:sz w:val="20"/>
          <w:szCs w:val="16"/>
        </w:rPr>
        <w:t>oder Straftat</w:t>
      </w:r>
    </w:p>
    <w:p w14:paraId="4C13C2DC" w14:textId="77777777" w:rsidR="00B4709B" w:rsidRPr="00B4709B" w:rsidRDefault="00B4709B" w:rsidP="00B4709B">
      <w:pPr>
        <w:ind w:left="708"/>
        <w:jc w:val="both"/>
        <w:rPr>
          <w:sz w:val="20"/>
          <w:szCs w:val="16"/>
        </w:rPr>
      </w:pPr>
    </w:p>
    <w:p w14:paraId="2A5C06D7" w14:textId="77777777" w:rsidR="00A9063A" w:rsidRPr="00B4709B" w:rsidRDefault="00A15B27" w:rsidP="00B4709B">
      <w:pPr>
        <w:spacing w:after="120"/>
        <w:ind w:left="708"/>
        <w:jc w:val="both"/>
        <w:rPr>
          <w:sz w:val="20"/>
          <w:szCs w:val="16"/>
        </w:rPr>
      </w:pPr>
      <w:r w:rsidRPr="00B4709B">
        <w:rPr>
          <w:sz w:val="20"/>
          <w:szCs w:val="16"/>
        </w:rPr>
        <w:t>führen.</w:t>
      </w:r>
    </w:p>
    <w:p w14:paraId="277F2E1D" w14:textId="77777777" w:rsidR="006D6396" w:rsidRPr="00AB5A13" w:rsidRDefault="006D6396" w:rsidP="00AB5A13">
      <w:pPr>
        <w:pStyle w:val="Listenabsatz"/>
        <w:spacing w:after="120"/>
        <w:ind w:left="792"/>
        <w:contextualSpacing w:val="0"/>
        <w:jc w:val="both"/>
        <w:rPr>
          <w:sz w:val="20"/>
          <w:szCs w:val="16"/>
        </w:rPr>
      </w:pPr>
    </w:p>
    <w:p w14:paraId="5518D75D" w14:textId="77777777" w:rsidR="00E059B3" w:rsidRPr="00AB5A13" w:rsidRDefault="00E059B3" w:rsidP="00AB5A13">
      <w:pPr>
        <w:pStyle w:val="Listenabsatz"/>
        <w:spacing w:after="120"/>
        <w:ind w:left="792"/>
        <w:contextualSpacing w:val="0"/>
        <w:jc w:val="both"/>
        <w:rPr>
          <w:sz w:val="20"/>
          <w:szCs w:val="16"/>
        </w:rPr>
      </w:pPr>
    </w:p>
    <w:p w14:paraId="350AF9E8" w14:textId="77777777" w:rsidR="00517A6C" w:rsidRPr="00AB5A13" w:rsidRDefault="00517A6C" w:rsidP="00AB5A13">
      <w:pPr>
        <w:pStyle w:val="Listenabsatz"/>
        <w:spacing w:after="120"/>
        <w:ind w:left="792"/>
        <w:contextualSpacing w:val="0"/>
        <w:jc w:val="both"/>
        <w:rPr>
          <w:sz w:val="20"/>
          <w:szCs w:val="16"/>
        </w:rPr>
      </w:pPr>
    </w:p>
    <w:p w14:paraId="0121FB13" w14:textId="77777777" w:rsidR="008B3B8E" w:rsidRPr="00AB5A13" w:rsidRDefault="008B3B8E" w:rsidP="00AB5A13">
      <w:pPr>
        <w:pStyle w:val="Listenabsatz"/>
        <w:spacing w:after="120"/>
        <w:ind w:left="792"/>
        <w:contextualSpacing w:val="0"/>
        <w:jc w:val="both"/>
        <w:rPr>
          <w:sz w:val="20"/>
          <w:szCs w:val="16"/>
        </w:rPr>
      </w:pPr>
    </w:p>
    <w:p w14:paraId="0FA9A773" w14:textId="77777777" w:rsidR="00D46C64" w:rsidRDefault="00D46C64" w:rsidP="00AB5A13">
      <w:pPr>
        <w:tabs>
          <w:tab w:val="left" w:pos="6430"/>
        </w:tabs>
        <w:ind w:right="-2"/>
        <w:jc w:val="both"/>
      </w:pPr>
      <w:r>
        <w:tab/>
      </w:r>
    </w:p>
    <w:tbl>
      <w:tblPr>
        <w:tblW w:w="9712"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01"/>
        <w:gridCol w:w="788"/>
        <w:gridCol w:w="2763"/>
        <w:gridCol w:w="568"/>
        <w:gridCol w:w="2892"/>
      </w:tblGrid>
      <w:tr w:rsidR="00C04EE1" w:rsidRPr="00E76F94" w14:paraId="1BDE1715" w14:textId="77777777" w:rsidTr="00245780">
        <w:trPr>
          <w:trHeight w:val="356"/>
        </w:trPr>
        <w:tc>
          <w:tcPr>
            <w:tcW w:w="2701" w:type="dxa"/>
            <w:tcBorders>
              <w:top w:val="single" w:sz="4" w:space="0" w:color="auto"/>
              <w:left w:val="nil"/>
              <w:bottom w:val="nil"/>
              <w:right w:val="nil"/>
            </w:tcBorders>
            <w:hideMark/>
          </w:tcPr>
          <w:p w14:paraId="7A89AC4F" w14:textId="77777777" w:rsidR="00C04EE1" w:rsidRPr="00196197" w:rsidRDefault="00D46C64" w:rsidP="00AB5A13">
            <w:pPr>
              <w:jc w:val="both"/>
              <w:rPr>
                <w:sz w:val="16"/>
                <w:szCs w:val="16"/>
              </w:rPr>
            </w:pPr>
            <w:r>
              <w:rPr>
                <w:sz w:val="16"/>
                <w:szCs w:val="16"/>
              </w:rPr>
              <w:t xml:space="preserve">                     Da</w:t>
            </w:r>
            <w:r w:rsidR="00C04EE1" w:rsidRPr="00196197">
              <w:rPr>
                <w:sz w:val="16"/>
                <w:szCs w:val="16"/>
              </w:rPr>
              <w:t>tum</w:t>
            </w:r>
          </w:p>
        </w:tc>
        <w:tc>
          <w:tcPr>
            <w:tcW w:w="788" w:type="dxa"/>
            <w:tcBorders>
              <w:top w:val="nil"/>
              <w:left w:val="nil"/>
              <w:bottom w:val="nil"/>
              <w:right w:val="nil"/>
            </w:tcBorders>
          </w:tcPr>
          <w:p w14:paraId="0EA44D9F" w14:textId="77777777" w:rsidR="00C04EE1" w:rsidRPr="00196197" w:rsidRDefault="00C04EE1" w:rsidP="00AB5A13">
            <w:pPr>
              <w:jc w:val="both"/>
              <w:rPr>
                <w:sz w:val="16"/>
                <w:szCs w:val="16"/>
              </w:rPr>
            </w:pPr>
          </w:p>
        </w:tc>
        <w:tc>
          <w:tcPr>
            <w:tcW w:w="2763" w:type="dxa"/>
            <w:tcBorders>
              <w:top w:val="single" w:sz="4" w:space="0" w:color="auto"/>
              <w:left w:val="nil"/>
              <w:bottom w:val="nil"/>
              <w:right w:val="nil"/>
            </w:tcBorders>
            <w:hideMark/>
          </w:tcPr>
          <w:p w14:paraId="504292D2" w14:textId="77777777" w:rsidR="00C04EE1" w:rsidRPr="00196197" w:rsidRDefault="00C04EE1" w:rsidP="00AB5A13">
            <w:pPr>
              <w:jc w:val="both"/>
              <w:rPr>
                <w:sz w:val="16"/>
                <w:szCs w:val="16"/>
              </w:rPr>
            </w:pPr>
            <w:r w:rsidRPr="00196197">
              <w:rPr>
                <w:sz w:val="16"/>
                <w:szCs w:val="16"/>
              </w:rPr>
              <w:t xml:space="preserve"> </w:t>
            </w:r>
            <w:r w:rsidR="00D46C64">
              <w:rPr>
                <w:sz w:val="16"/>
                <w:szCs w:val="16"/>
              </w:rPr>
              <w:t xml:space="preserve"> </w:t>
            </w:r>
            <w:r w:rsidRPr="00196197">
              <w:rPr>
                <w:sz w:val="16"/>
                <w:szCs w:val="16"/>
              </w:rPr>
              <w:t>Unterschrift</w:t>
            </w:r>
            <w:r w:rsidR="006C2B2F">
              <w:rPr>
                <w:sz w:val="16"/>
                <w:szCs w:val="16"/>
              </w:rPr>
              <w:t xml:space="preserve"> der/s Antragstellerin/s</w:t>
            </w:r>
            <w:r w:rsidRPr="00196197">
              <w:rPr>
                <w:sz w:val="16"/>
                <w:szCs w:val="16"/>
              </w:rPr>
              <w:t xml:space="preserve"> </w:t>
            </w:r>
          </w:p>
        </w:tc>
        <w:tc>
          <w:tcPr>
            <w:tcW w:w="568" w:type="dxa"/>
            <w:tcBorders>
              <w:top w:val="nil"/>
              <w:left w:val="nil"/>
              <w:bottom w:val="nil"/>
              <w:right w:val="nil"/>
            </w:tcBorders>
          </w:tcPr>
          <w:p w14:paraId="250755C3" w14:textId="77777777" w:rsidR="00C04EE1" w:rsidRPr="00196197" w:rsidRDefault="00C04EE1" w:rsidP="00AB5A13">
            <w:pPr>
              <w:jc w:val="both"/>
              <w:rPr>
                <w:sz w:val="16"/>
                <w:szCs w:val="16"/>
              </w:rPr>
            </w:pPr>
          </w:p>
        </w:tc>
        <w:tc>
          <w:tcPr>
            <w:tcW w:w="2892" w:type="dxa"/>
            <w:tcBorders>
              <w:top w:val="single" w:sz="4" w:space="0" w:color="auto"/>
              <w:left w:val="nil"/>
              <w:bottom w:val="nil"/>
              <w:right w:val="nil"/>
            </w:tcBorders>
            <w:hideMark/>
          </w:tcPr>
          <w:p w14:paraId="2571DAA8" w14:textId="77777777" w:rsidR="00C04EE1" w:rsidRPr="00196197" w:rsidRDefault="006C2B2F" w:rsidP="00AB5A13">
            <w:pPr>
              <w:jc w:val="both"/>
              <w:rPr>
                <w:sz w:val="16"/>
                <w:szCs w:val="16"/>
              </w:rPr>
            </w:pPr>
            <w:r>
              <w:rPr>
                <w:sz w:val="16"/>
                <w:szCs w:val="16"/>
              </w:rPr>
              <w:tab/>
              <w:t xml:space="preserve">           </w:t>
            </w:r>
            <w:r w:rsidR="00FB4D06">
              <w:rPr>
                <w:sz w:val="16"/>
                <w:szCs w:val="16"/>
              </w:rPr>
              <w:t>Firmenstempel</w:t>
            </w:r>
          </w:p>
        </w:tc>
      </w:tr>
    </w:tbl>
    <w:p w14:paraId="32282F03" w14:textId="77777777" w:rsidR="008B3B8E" w:rsidRDefault="008B3B8E" w:rsidP="00AB5A13">
      <w:pPr>
        <w:jc w:val="both"/>
        <w:rPr>
          <w:b/>
          <w:szCs w:val="20"/>
        </w:rPr>
      </w:pPr>
    </w:p>
    <w:p w14:paraId="5FECE67C" w14:textId="77777777" w:rsidR="000B4939" w:rsidRDefault="000B4939" w:rsidP="00AB5A13">
      <w:pPr>
        <w:jc w:val="both"/>
        <w:rPr>
          <w:b/>
          <w:szCs w:val="20"/>
        </w:rPr>
      </w:pPr>
    </w:p>
    <w:p w14:paraId="4868BE53" w14:textId="77777777" w:rsidR="000B4939" w:rsidRDefault="000B4939" w:rsidP="00AB5A13">
      <w:pPr>
        <w:jc w:val="both"/>
        <w:rPr>
          <w:b/>
          <w:szCs w:val="20"/>
        </w:rPr>
      </w:pPr>
    </w:p>
    <w:p w14:paraId="4A1CF11A" w14:textId="77777777" w:rsidR="000B4939" w:rsidRDefault="000B4939" w:rsidP="00AB5A13">
      <w:pPr>
        <w:jc w:val="both"/>
        <w:rPr>
          <w:b/>
          <w:szCs w:val="20"/>
        </w:rPr>
      </w:pPr>
    </w:p>
    <w:p w14:paraId="024E4483" w14:textId="6DB4BF54" w:rsidR="008B3B8E" w:rsidRPr="008751F3" w:rsidRDefault="00BA6309" w:rsidP="00AB5A13">
      <w:pPr>
        <w:jc w:val="both"/>
        <w:rPr>
          <w:b/>
          <w:szCs w:val="20"/>
        </w:rPr>
      </w:pPr>
      <w:r>
        <w:rPr>
          <w:b/>
          <w:szCs w:val="20"/>
        </w:rPr>
        <w:t xml:space="preserve">Wichtige </w:t>
      </w:r>
      <w:r w:rsidR="008B3B8E" w:rsidRPr="008751F3">
        <w:rPr>
          <w:b/>
          <w:szCs w:val="20"/>
        </w:rPr>
        <w:t>Hinweis</w:t>
      </w:r>
      <w:r w:rsidR="008B3B8E">
        <w:rPr>
          <w:b/>
          <w:szCs w:val="20"/>
        </w:rPr>
        <w:t>e</w:t>
      </w:r>
    </w:p>
    <w:p w14:paraId="0FA70A58" w14:textId="77777777" w:rsidR="008B3B8E" w:rsidRPr="008751F3" w:rsidRDefault="008B3B8E" w:rsidP="00AB5A13">
      <w:pPr>
        <w:jc w:val="both"/>
        <w:rPr>
          <w:sz w:val="14"/>
          <w:szCs w:val="12"/>
        </w:rPr>
      </w:pPr>
    </w:p>
    <w:p w14:paraId="164480A7" w14:textId="690A577F" w:rsidR="008B3B8E" w:rsidRDefault="00C664BB" w:rsidP="00AB5A13">
      <w:pPr>
        <w:pStyle w:val="Listenabsatz"/>
        <w:numPr>
          <w:ilvl w:val="0"/>
          <w:numId w:val="21"/>
        </w:numPr>
        <w:jc w:val="both"/>
        <w:rPr>
          <w:b/>
          <w:sz w:val="20"/>
          <w:szCs w:val="16"/>
        </w:rPr>
      </w:pPr>
      <w:r>
        <w:rPr>
          <w:b/>
          <w:sz w:val="20"/>
          <w:szCs w:val="16"/>
        </w:rPr>
        <w:t xml:space="preserve">Höhe und Bemessungsgrundlage des </w:t>
      </w:r>
      <w:r w:rsidR="008B3B8E" w:rsidRPr="008B3B8E">
        <w:rPr>
          <w:b/>
          <w:sz w:val="20"/>
          <w:szCs w:val="16"/>
        </w:rPr>
        <w:t>Lohnkostenzuschuss</w:t>
      </w:r>
      <w:r w:rsidR="009F2925">
        <w:rPr>
          <w:b/>
          <w:sz w:val="20"/>
          <w:szCs w:val="16"/>
        </w:rPr>
        <w:t>es</w:t>
      </w:r>
      <w:r w:rsidR="008B3B8E">
        <w:rPr>
          <w:b/>
          <w:sz w:val="20"/>
          <w:szCs w:val="16"/>
        </w:rPr>
        <w:t xml:space="preserve"> nach §</w:t>
      </w:r>
      <w:r w:rsidR="009F0A2B">
        <w:rPr>
          <w:b/>
          <w:sz w:val="20"/>
          <w:szCs w:val="16"/>
        </w:rPr>
        <w:t xml:space="preserve"> </w:t>
      </w:r>
      <w:r w:rsidR="008B3B8E">
        <w:rPr>
          <w:b/>
          <w:sz w:val="20"/>
          <w:szCs w:val="16"/>
        </w:rPr>
        <w:t xml:space="preserve">16i Abs. </w:t>
      </w:r>
      <w:r w:rsidR="00A15B27">
        <w:rPr>
          <w:b/>
          <w:sz w:val="20"/>
          <w:szCs w:val="16"/>
        </w:rPr>
        <w:t xml:space="preserve">1 und </w:t>
      </w:r>
      <w:r w:rsidR="008B3B8E">
        <w:rPr>
          <w:b/>
          <w:sz w:val="20"/>
          <w:szCs w:val="16"/>
        </w:rPr>
        <w:t>2 SGB II</w:t>
      </w:r>
    </w:p>
    <w:p w14:paraId="5D08575D" w14:textId="77777777" w:rsidR="00A15B27" w:rsidRPr="00A15B27" w:rsidRDefault="00A15B27" w:rsidP="00AB5A13">
      <w:pPr>
        <w:jc w:val="both"/>
        <w:rPr>
          <w:sz w:val="20"/>
          <w:szCs w:val="16"/>
        </w:rPr>
      </w:pPr>
      <w:r>
        <w:rPr>
          <w:sz w:val="20"/>
          <w:szCs w:val="16"/>
        </w:rPr>
        <w:t xml:space="preserve">Der Zuschuss nach § 16i Abs. 1 SGB II </w:t>
      </w:r>
      <w:r w:rsidRPr="00A15B27">
        <w:rPr>
          <w:sz w:val="20"/>
          <w:szCs w:val="16"/>
        </w:rPr>
        <w:t>beträgt</w:t>
      </w:r>
    </w:p>
    <w:p w14:paraId="240C7CAE" w14:textId="77777777" w:rsidR="00A15B27" w:rsidRPr="003C6F6D" w:rsidRDefault="00A15B27" w:rsidP="00AB5A13">
      <w:pPr>
        <w:pStyle w:val="Listenabsatz"/>
        <w:numPr>
          <w:ilvl w:val="0"/>
          <w:numId w:val="25"/>
        </w:numPr>
        <w:jc w:val="both"/>
        <w:rPr>
          <w:sz w:val="20"/>
          <w:szCs w:val="16"/>
        </w:rPr>
      </w:pPr>
      <w:r w:rsidRPr="003C6F6D">
        <w:rPr>
          <w:sz w:val="20"/>
          <w:szCs w:val="16"/>
        </w:rPr>
        <w:t>in den ersten beiden Jahren des Arbeitsverhältnisses 100 Prozent,</w:t>
      </w:r>
    </w:p>
    <w:p w14:paraId="0E17D649" w14:textId="77777777" w:rsidR="00A15B27" w:rsidRPr="003C6F6D" w:rsidRDefault="00A15B27" w:rsidP="00AB5A13">
      <w:pPr>
        <w:pStyle w:val="Listenabsatz"/>
        <w:numPr>
          <w:ilvl w:val="0"/>
          <w:numId w:val="25"/>
        </w:numPr>
        <w:jc w:val="both"/>
        <w:rPr>
          <w:sz w:val="20"/>
          <w:szCs w:val="16"/>
        </w:rPr>
      </w:pPr>
      <w:r w:rsidRPr="003C6F6D">
        <w:rPr>
          <w:sz w:val="20"/>
          <w:szCs w:val="16"/>
        </w:rPr>
        <w:t>im dritten Jahr des Arbeitsverhältnisses 90 Prozent,</w:t>
      </w:r>
    </w:p>
    <w:p w14:paraId="43847567" w14:textId="77777777" w:rsidR="00A15B27" w:rsidRPr="003C6F6D" w:rsidRDefault="00A15B27" w:rsidP="00AB5A13">
      <w:pPr>
        <w:pStyle w:val="Listenabsatz"/>
        <w:numPr>
          <w:ilvl w:val="0"/>
          <w:numId w:val="25"/>
        </w:numPr>
        <w:jc w:val="both"/>
        <w:rPr>
          <w:sz w:val="20"/>
          <w:szCs w:val="16"/>
        </w:rPr>
      </w:pPr>
      <w:r w:rsidRPr="003C6F6D">
        <w:rPr>
          <w:sz w:val="20"/>
          <w:szCs w:val="16"/>
        </w:rPr>
        <w:t>im vierten Jahr des Arbeitsverhältnisses 80 Prozent,</w:t>
      </w:r>
    </w:p>
    <w:p w14:paraId="4B98C3D0" w14:textId="77777777" w:rsidR="00A15B27" w:rsidRPr="003C6F6D" w:rsidRDefault="00A15B27" w:rsidP="00AB5A13">
      <w:pPr>
        <w:pStyle w:val="Listenabsatz"/>
        <w:numPr>
          <w:ilvl w:val="0"/>
          <w:numId w:val="25"/>
        </w:numPr>
        <w:jc w:val="both"/>
        <w:rPr>
          <w:sz w:val="20"/>
          <w:szCs w:val="16"/>
        </w:rPr>
      </w:pPr>
      <w:r w:rsidRPr="003C6F6D">
        <w:rPr>
          <w:sz w:val="20"/>
          <w:szCs w:val="16"/>
        </w:rPr>
        <w:t>im fünften Jahr des Arbeitsverhältnisses 70 Prozent</w:t>
      </w:r>
    </w:p>
    <w:p w14:paraId="0C409025" w14:textId="7DB334F1" w:rsidR="00F823FD" w:rsidRDefault="00A15B27" w:rsidP="00AB5A13">
      <w:pPr>
        <w:jc w:val="both"/>
        <w:rPr>
          <w:sz w:val="20"/>
          <w:szCs w:val="16"/>
        </w:rPr>
      </w:pPr>
      <w:r w:rsidRPr="0066610B">
        <w:rPr>
          <w:sz w:val="20"/>
          <w:szCs w:val="16"/>
        </w:rPr>
        <w:t xml:space="preserve">Die Höhe des Zuschusses berechnet sich aus dem </w:t>
      </w:r>
      <w:r w:rsidR="002E6FDE" w:rsidRPr="0066610B">
        <w:rPr>
          <w:sz w:val="20"/>
          <w:szCs w:val="16"/>
        </w:rPr>
        <w:t xml:space="preserve">gesetzlichen </w:t>
      </w:r>
      <w:r w:rsidRPr="0066610B">
        <w:rPr>
          <w:sz w:val="20"/>
          <w:szCs w:val="16"/>
        </w:rPr>
        <w:t>Mindestlohn nach dem Mindestlohngesetz</w:t>
      </w:r>
      <w:r w:rsidR="00F823FD" w:rsidRPr="0066610B">
        <w:rPr>
          <w:sz w:val="20"/>
          <w:szCs w:val="16"/>
        </w:rPr>
        <w:t>.</w:t>
      </w:r>
      <w:r w:rsidRPr="0066610B">
        <w:rPr>
          <w:sz w:val="20"/>
          <w:szCs w:val="16"/>
        </w:rPr>
        <w:t xml:space="preserve"> </w:t>
      </w:r>
      <w:r w:rsidR="00F823FD" w:rsidRPr="0066610B">
        <w:rPr>
          <w:sz w:val="20"/>
          <w:szCs w:val="16"/>
        </w:rPr>
        <w:t xml:space="preserve">Sind Sie durch oder auf Grund eines Tarifvertrags oder nach kirchlichen Arbeitsrechtsregelungen zur Zahlung eines höheren Arbeitsentgelts verpflichtet, bemisst sich der Zuschuss auf Grundlage des zu zahlenden Arbeitsentgeltes. </w:t>
      </w:r>
      <w:r w:rsidR="00B4709B" w:rsidRPr="0066610B">
        <w:rPr>
          <w:sz w:val="20"/>
          <w:szCs w:val="16"/>
        </w:rPr>
        <w:t>Auf dieser Basis berechnet sich der</w:t>
      </w:r>
      <w:r w:rsidR="00F823FD" w:rsidRPr="0066610B">
        <w:rPr>
          <w:sz w:val="20"/>
          <w:szCs w:val="16"/>
        </w:rPr>
        <w:t xml:space="preserve"> </w:t>
      </w:r>
      <w:r w:rsidRPr="0066610B">
        <w:rPr>
          <w:sz w:val="20"/>
          <w:szCs w:val="16"/>
        </w:rPr>
        <w:t>pauschalierte</w:t>
      </w:r>
      <w:r w:rsidR="00F823FD" w:rsidRPr="0066610B">
        <w:rPr>
          <w:sz w:val="20"/>
          <w:szCs w:val="16"/>
        </w:rPr>
        <w:t xml:space="preserve"> </w:t>
      </w:r>
      <w:r w:rsidRPr="0066610B">
        <w:rPr>
          <w:sz w:val="20"/>
          <w:szCs w:val="16"/>
        </w:rPr>
        <w:t>Anteil</w:t>
      </w:r>
      <w:r w:rsidR="00F823FD" w:rsidRPr="0066610B">
        <w:rPr>
          <w:sz w:val="20"/>
          <w:szCs w:val="16"/>
        </w:rPr>
        <w:t xml:space="preserve"> </w:t>
      </w:r>
      <w:r w:rsidRPr="0066610B">
        <w:rPr>
          <w:sz w:val="20"/>
          <w:szCs w:val="16"/>
        </w:rPr>
        <w:t xml:space="preserve">des Arbeitgebers </w:t>
      </w:r>
      <w:r w:rsidR="00B4709B" w:rsidRPr="0066610B">
        <w:rPr>
          <w:sz w:val="20"/>
          <w:szCs w:val="16"/>
        </w:rPr>
        <w:t xml:space="preserve">von 19 Prozent </w:t>
      </w:r>
      <w:r w:rsidRPr="0066610B">
        <w:rPr>
          <w:sz w:val="20"/>
          <w:szCs w:val="16"/>
        </w:rPr>
        <w:t>am Gesamtsozialversicherungsbeitrag</w:t>
      </w:r>
      <w:r w:rsidR="0066610B">
        <w:rPr>
          <w:sz w:val="20"/>
          <w:szCs w:val="16"/>
        </w:rPr>
        <w:t>,</w:t>
      </w:r>
      <w:r w:rsidRPr="0066610B">
        <w:rPr>
          <w:sz w:val="20"/>
          <w:szCs w:val="16"/>
        </w:rPr>
        <w:t xml:space="preserve"> abzüglich des Beitrags</w:t>
      </w:r>
      <w:r w:rsidRPr="00A15B27">
        <w:rPr>
          <w:sz w:val="20"/>
          <w:szCs w:val="16"/>
        </w:rPr>
        <w:t xml:space="preserve"> zur Arbeitsförderung.</w:t>
      </w:r>
    </w:p>
    <w:p w14:paraId="5F030F17" w14:textId="77777777" w:rsidR="0080459B" w:rsidRDefault="0080459B" w:rsidP="00AB5A13">
      <w:pPr>
        <w:jc w:val="both"/>
        <w:rPr>
          <w:sz w:val="20"/>
          <w:szCs w:val="16"/>
        </w:rPr>
      </w:pPr>
    </w:p>
    <w:p w14:paraId="1EFA931B" w14:textId="643A7EE6" w:rsidR="004016D9" w:rsidRPr="004016D9" w:rsidRDefault="004016D9" w:rsidP="004016D9">
      <w:pPr>
        <w:jc w:val="both"/>
        <w:rPr>
          <w:sz w:val="20"/>
          <w:szCs w:val="16"/>
        </w:rPr>
      </w:pPr>
      <w:r w:rsidRPr="004016D9">
        <w:rPr>
          <w:sz w:val="20"/>
          <w:szCs w:val="16"/>
        </w:rPr>
        <w:t>In Anspruch genommen werden kann eine Förderung auf Grundlage des einschlägigen Tariflohns daher sowohl durch originär tarifgebundene Arbeitgeber (Arbeit</w:t>
      </w:r>
      <w:r>
        <w:rPr>
          <w:sz w:val="20"/>
          <w:szCs w:val="16"/>
        </w:rPr>
        <w:t xml:space="preserve">geber, die selbst </w:t>
      </w:r>
      <w:r w:rsidRPr="004016D9">
        <w:rPr>
          <w:sz w:val="20"/>
          <w:szCs w:val="16"/>
        </w:rPr>
        <w:t>den Tarifvertrag abgeschlossen haben, oder Mitglied im tarifschließenden Arbeitgeberverband sind) als au</w:t>
      </w:r>
      <w:r>
        <w:rPr>
          <w:sz w:val="20"/>
          <w:szCs w:val="16"/>
        </w:rPr>
        <w:t xml:space="preserve">ch durch sonstige Arbeitgeber, </w:t>
      </w:r>
      <w:r w:rsidRPr="004016D9">
        <w:rPr>
          <w:sz w:val="20"/>
          <w:szCs w:val="16"/>
        </w:rPr>
        <w:t>wenn im Arbeitsvertrag die Anwendung des einschlägigen Tarifvertrags vereinbart worden ist.</w:t>
      </w:r>
    </w:p>
    <w:p w14:paraId="539375C0" w14:textId="0FFCCBB8" w:rsidR="00AC4DD0" w:rsidRDefault="0044176C" w:rsidP="00AB5A13">
      <w:pPr>
        <w:jc w:val="both"/>
        <w:rPr>
          <w:sz w:val="20"/>
          <w:szCs w:val="20"/>
        </w:rPr>
      </w:pPr>
      <w:r w:rsidRPr="00950BE9">
        <w:rPr>
          <w:sz w:val="20"/>
          <w:szCs w:val="20"/>
        </w:rPr>
        <w:t>Ihre Verpflichtung zur Zahlung des zustehenden vereinbarten</w:t>
      </w:r>
      <w:r w:rsidRPr="00F9781E">
        <w:rPr>
          <w:sz w:val="20"/>
          <w:szCs w:val="20"/>
        </w:rPr>
        <w:t xml:space="preserve"> Lohnes bleibt unbeachtlich des Lohnkostenzuschusses bestehen.</w:t>
      </w:r>
    </w:p>
    <w:p w14:paraId="702001FC" w14:textId="3BFD5066" w:rsidR="004156A8" w:rsidRPr="004156A8" w:rsidRDefault="004016D9" w:rsidP="004156A8">
      <w:pPr>
        <w:jc w:val="both"/>
        <w:rPr>
          <w:sz w:val="20"/>
          <w:szCs w:val="20"/>
        </w:rPr>
      </w:pPr>
      <w:r w:rsidRPr="004016D9">
        <w:rPr>
          <w:sz w:val="20"/>
          <w:szCs w:val="20"/>
        </w:rPr>
        <w:t>Einmalig gezahltes Arbeitsentgelt (u.a. Weihnachtsgeld, Urlaubs</w:t>
      </w:r>
      <w:r>
        <w:rPr>
          <w:sz w:val="20"/>
          <w:szCs w:val="20"/>
        </w:rPr>
        <w:t>geld) ist nicht zu berücksichti</w:t>
      </w:r>
      <w:r w:rsidRPr="004016D9">
        <w:rPr>
          <w:sz w:val="20"/>
          <w:szCs w:val="20"/>
        </w:rPr>
        <w:t>gen.</w:t>
      </w:r>
      <w:r w:rsidR="004156A8" w:rsidRPr="004016D9">
        <w:rPr>
          <w:sz w:val="20"/>
          <w:szCs w:val="20"/>
        </w:rPr>
        <w:t>)</w:t>
      </w:r>
    </w:p>
    <w:p w14:paraId="1831B5F0" w14:textId="1718A261" w:rsidR="00BB2DFD" w:rsidRPr="00DD3232" w:rsidRDefault="001E389E" w:rsidP="00AB5A13">
      <w:pPr>
        <w:jc w:val="both"/>
        <w:rPr>
          <w:sz w:val="20"/>
          <w:szCs w:val="20"/>
        </w:rPr>
      </w:pPr>
      <w:r>
        <w:rPr>
          <w:sz w:val="20"/>
          <w:szCs w:val="20"/>
        </w:rPr>
        <w:t xml:space="preserve">Liegen die </w:t>
      </w:r>
      <w:r w:rsidRPr="0066610B">
        <w:rPr>
          <w:sz w:val="20"/>
          <w:szCs w:val="20"/>
        </w:rPr>
        <w:t>Voraussetzungen des</w:t>
      </w:r>
      <w:r w:rsidRPr="00BB2DFD">
        <w:rPr>
          <w:b/>
          <w:sz w:val="20"/>
          <w:szCs w:val="20"/>
        </w:rPr>
        <w:t xml:space="preserve"> § 16i Abs. 10 SGB II</w:t>
      </w:r>
      <w:r>
        <w:rPr>
          <w:sz w:val="20"/>
          <w:szCs w:val="20"/>
        </w:rPr>
        <w:t xml:space="preserve"> bei der Arbeitnehmerin, dem Arbeitnehmer vor, wird eine Vorförderung bei der Berechnung der Höhe und der Dauer </w:t>
      </w:r>
      <w:r w:rsidR="00887090">
        <w:rPr>
          <w:sz w:val="20"/>
          <w:szCs w:val="20"/>
        </w:rPr>
        <w:t>des Zuschusses</w:t>
      </w:r>
      <w:r>
        <w:rPr>
          <w:sz w:val="20"/>
          <w:szCs w:val="20"/>
        </w:rPr>
        <w:t xml:space="preserve"> berücksichtigt.</w:t>
      </w:r>
    </w:p>
    <w:p w14:paraId="342C72D3" w14:textId="16E834EF" w:rsidR="0095793F" w:rsidRDefault="0095793F" w:rsidP="00AB5A13">
      <w:pPr>
        <w:jc w:val="both"/>
        <w:rPr>
          <w:sz w:val="20"/>
          <w:szCs w:val="16"/>
        </w:rPr>
      </w:pPr>
      <w:r>
        <w:rPr>
          <w:sz w:val="20"/>
          <w:szCs w:val="16"/>
        </w:rPr>
        <w:t>Die Förderung kann längstens 5 Jahre erfolgen.</w:t>
      </w:r>
    </w:p>
    <w:p w14:paraId="46ADECA4" w14:textId="6411DA57" w:rsidR="001E389E" w:rsidRDefault="001E389E" w:rsidP="00AB5A13">
      <w:pPr>
        <w:jc w:val="both"/>
        <w:rPr>
          <w:sz w:val="20"/>
        </w:rPr>
      </w:pPr>
    </w:p>
    <w:p w14:paraId="4A6CC965" w14:textId="7F47125E" w:rsidR="007B54F8" w:rsidRPr="007B54F8" w:rsidRDefault="007B54F8" w:rsidP="007B54F8">
      <w:pPr>
        <w:pStyle w:val="Listenabsatz"/>
        <w:numPr>
          <w:ilvl w:val="0"/>
          <w:numId w:val="21"/>
        </w:numPr>
        <w:jc w:val="both"/>
        <w:rPr>
          <w:b/>
          <w:sz w:val="20"/>
          <w:szCs w:val="16"/>
        </w:rPr>
      </w:pPr>
      <w:r w:rsidRPr="007B54F8">
        <w:rPr>
          <w:b/>
          <w:sz w:val="20"/>
          <w:szCs w:val="16"/>
        </w:rPr>
        <w:lastRenderedPageBreak/>
        <w:t xml:space="preserve">Befristung des Arbeitsplatzes nach § 16i </w:t>
      </w:r>
      <w:r w:rsidR="00C81672" w:rsidRPr="007B54F8">
        <w:rPr>
          <w:b/>
          <w:sz w:val="20"/>
          <w:szCs w:val="16"/>
        </w:rPr>
        <w:t>Abs</w:t>
      </w:r>
      <w:r w:rsidR="00C81672">
        <w:rPr>
          <w:b/>
          <w:sz w:val="20"/>
          <w:szCs w:val="16"/>
        </w:rPr>
        <w:t>.</w:t>
      </w:r>
      <w:r w:rsidR="00C81672" w:rsidRPr="007B54F8">
        <w:rPr>
          <w:b/>
          <w:sz w:val="20"/>
          <w:szCs w:val="16"/>
        </w:rPr>
        <w:t xml:space="preserve"> </w:t>
      </w:r>
      <w:r w:rsidRPr="007B54F8">
        <w:rPr>
          <w:b/>
          <w:sz w:val="20"/>
          <w:szCs w:val="16"/>
        </w:rPr>
        <w:t>8 SGB II</w:t>
      </w:r>
      <w:r w:rsidR="00DD3232">
        <w:rPr>
          <w:b/>
          <w:sz w:val="20"/>
          <w:szCs w:val="16"/>
        </w:rPr>
        <w:t xml:space="preserve"> und einmalige Verlängerung</w:t>
      </w:r>
    </w:p>
    <w:p w14:paraId="4071991B" w14:textId="6F44D8E2" w:rsidR="007B54F8" w:rsidRPr="001652D9" w:rsidRDefault="000216DD" w:rsidP="007B54F8">
      <w:pPr>
        <w:rPr>
          <w:sz w:val="20"/>
          <w:szCs w:val="20"/>
        </w:rPr>
      </w:pPr>
      <w:r>
        <w:rPr>
          <w:sz w:val="20"/>
          <w:szCs w:val="20"/>
        </w:rPr>
        <w:t>Die Befristung eines</w:t>
      </w:r>
      <w:r w:rsidR="007B54F8" w:rsidRPr="001652D9">
        <w:rPr>
          <w:sz w:val="20"/>
          <w:szCs w:val="20"/>
        </w:rPr>
        <w:t xml:space="preserve"> Arbeitsvertrag</w:t>
      </w:r>
      <w:r>
        <w:rPr>
          <w:sz w:val="20"/>
          <w:szCs w:val="20"/>
        </w:rPr>
        <w:t>es</w:t>
      </w:r>
      <w:r w:rsidR="007B54F8" w:rsidRPr="001652D9">
        <w:rPr>
          <w:sz w:val="20"/>
          <w:szCs w:val="20"/>
        </w:rPr>
        <w:t xml:space="preserve"> mit einer zugewiesenen Person im Sinne von § 16i Absatz 3 SGB II </w:t>
      </w:r>
      <w:r>
        <w:rPr>
          <w:sz w:val="20"/>
          <w:szCs w:val="20"/>
        </w:rPr>
        <w:t xml:space="preserve">ist </w:t>
      </w:r>
      <w:r w:rsidR="007B54F8" w:rsidRPr="001652D9">
        <w:rPr>
          <w:sz w:val="20"/>
          <w:szCs w:val="20"/>
        </w:rPr>
        <w:t xml:space="preserve">bis zu einer Dauer von 5 Jahren </w:t>
      </w:r>
      <w:r>
        <w:rPr>
          <w:sz w:val="20"/>
          <w:szCs w:val="20"/>
        </w:rPr>
        <w:t>zulässig</w:t>
      </w:r>
      <w:r w:rsidR="007B54F8" w:rsidRPr="001652D9">
        <w:rPr>
          <w:sz w:val="20"/>
          <w:szCs w:val="20"/>
        </w:rPr>
        <w:t>, sofern ein Lohnkostenzuschuss nach § 16i Absatz 1 gewährt wird. Es kann ein befristeter Arbeitsvertrag mit kürzerer Dauer geschlossen werden. Dieser kann bis zur Gesamtdauer von 5 Jahren einmalig verlängert werden.</w:t>
      </w:r>
    </w:p>
    <w:p w14:paraId="610B6AFC" w14:textId="77777777" w:rsidR="007B54F8" w:rsidRPr="001652D9" w:rsidRDefault="007B54F8" w:rsidP="007B54F8">
      <w:pPr>
        <w:rPr>
          <w:sz w:val="20"/>
          <w:szCs w:val="20"/>
        </w:rPr>
      </w:pPr>
      <w:r w:rsidRPr="001652D9">
        <w:rPr>
          <w:sz w:val="20"/>
          <w:szCs w:val="20"/>
        </w:rPr>
        <w:t>Im Übrigen gelten die Vorschriften des Teilzeit- und Befristungsgesetzes.</w:t>
      </w:r>
    </w:p>
    <w:p w14:paraId="3A5385EA" w14:textId="77777777" w:rsidR="007B54F8" w:rsidRDefault="007B54F8" w:rsidP="00AB5A13">
      <w:pPr>
        <w:jc w:val="both"/>
        <w:rPr>
          <w:sz w:val="20"/>
        </w:rPr>
      </w:pPr>
    </w:p>
    <w:p w14:paraId="7904DAF8" w14:textId="6595A3FF" w:rsidR="009D0EDB" w:rsidRPr="00112D3D" w:rsidRDefault="0077263B" w:rsidP="00AB5A13">
      <w:pPr>
        <w:pStyle w:val="Listenabsatz"/>
        <w:numPr>
          <w:ilvl w:val="0"/>
          <w:numId w:val="21"/>
        </w:numPr>
        <w:jc w:val="both"/>
        <w:rPr>
          <w:b/>
          <w:sz w:val="20"/>
          <w:szCs w:val="20"/>
        </w:rPr>
      </w:pPr>
      <w:r w:rsidRPr="00112D3D">
        <w:rPr>
          <w:b/>
          <w:sz w:val="20"/>
          <w:szCs w:val="20"/>
        </w:rPr>
        <w:t xml:space="preserve">Antrag und Entscheidung vor Abschluss des </w:t>
      </w:r>
      <w:r w:rsidR="001E389E" w:rsidRPr="00112D3D">
        <w:rPr>
          <w:b/>
          <w:sz w:val="20"/>
          <w:szCs w:val="20"/>
        </w:rPr>
        <w:t>Arbeitsvertrages</w:t>
      </w:r>
    </w:p>
    <w:p w14:paraId="08DA2EA5" w14:textId="15C7A752" w:rsidR="001E389E" w:rsidRPr="00112D3D" w:rsidRDefault="0077263B" w:rsidP="00AB5A13">
      <w:pPr>
        <w:jc w:val="both"/>
        <w:rPr>
          <w:sz w:val="20"/>
          <w:szCs w:val="20"/>
        </w:rPr>
      </w:pPr>
      <w:r w:rsidRPr="00112D3D">
        <w:rPr>
          <w:sz w:val="20"/>
          <w:szCs w:val="20"/>
        </w:rPr>
        <w:t xml:space="preserve">Der </w:t>
      </w:r>
      <w:r w:rsidR="001E389E" w:rsidRPr="00112D3D">
        <w:rPr>
          <w:sz w:val="20"/>
          <w:szCs w:val="20"/>
        </w:rPr>
        <w:t xml:space="preserve">Antrag/Weiterbewilligungsantrag </w:t>
      </w:r>
      <w:r w:rsidRPr="00112D3D">
        <w:rPr>
          <w:sz w:val="20"/>
          <w:szCs w:val="20"/>
        </w:rPr>
        <w:t xml:space="preserve">ist vor Abschluss des Arbeitsvertrages zu stellen. Nachdem </w:t>
      </w:r>
      <w:proofErr w:type="gramStart"/>
      <w:r w:rsidRPr="00112D3D">
        <w:rPr>
          <w:sz w:val="20"/>
          <w:szCs w:val="20"/>
        </w:rPr>
        <w:t>das</w:t>
      </w:r>
      <w:proofErr w:type="gramEnd"/>
      <w:r w:rsidRPr="00112D3D">
        <w:rPr>
          <w:sz w:val="20"/>
          <w:szCs w:val="20"/>
        </w:rPr>
        <w:t xml:space="preserve"> Jobcenter den Antrag/Weiterbewilligungsantrag</w:t>
      </w:r>
      <w:r w:rsidR="001E389E" w:rsidRPr="00112D3D">
        <w:rPr>
          <w:sz w:val="20"/>
          <w:szCs w:val="20"/>
        </w:rPr>
        <w:t xml:space="preserve"> </w:t>
      </w:r>
      <w:r w:rsidR="00366A72">
        <w:rPr>
          <w:sz w:val="20"/>
          <w:szCs w:val="20"/>
        </w:rPr>
        <w:t>geprüft und die Förderfähigkeit des Antrags/</w:t>
      </w:r>
      <w:r w:rsidR="00366A72" w:rsidRPr="00112D3D">
        <w:rPr>
          <w:sz w:val="20"/>
          <w:szCs w:val="20"/>
        </w:rPr>
        <w:t xml:space="preserve">Weiterbewilligungsantrag </w:t>
      </w:r>
      <w:r w:rsidR="00366A72">
        <w:rPr>
          <w:sz w:val="20"/>
          <w:szCs w:val="20"/>
        </w:rPr>
        <w:t xml:space="preserve">festgestellt </w:t>
      </w:r>
      <w:r w:rsidRPr="00112D3D">
        <w:rPr>
          <w:sz w:val="20"/>
          <w:szCs w:val="20"/>
        </w:rPr>
        <w:t xml:space="preserve">hat, kann der Arbeitsvertrag </w:t>
      </w:r>
      <w:r w:rsidR="006E1215">
        <w:rPr>
          <w:sz w:val="20"/>
          <w:szCs w:val="20"/>
        </w:rPr>
        <w:t xml:space="preserve">wie beantragt </w:t>
      </w:r>
      <w:r w:rsidRPr="00112D3D">
        <w:rPr>
          <w:sz w:val="20"/>
          <w:szCs w:val="20"/>
        </w:rPr>
        <w:t>geschlossen werden.</w:t>
      </w:r>
      <w:r w:rsidR="00366A72">
        <w:rPr>
          <w:sz w:val="20"/>
          <w:szCs w:val="20"/>
        </w:rPr>
        <w:t xml:space="preserve"> </w:t>
      </w:r>
      <w:r w:rsidR="00366A72" w:rsidRPr="00366A72">
        <w:rPr>
          <w:sz w:val="20"/>
          <w:szCs w:val="20"/>
        </w:rPr>
        <w:t>Nach Vorlage des</w:t>
      </w:r>
      <w:r w:rsidR="00366A72">
        <w:rPr>
          <w:sz w:val="20"/>
          <w:szCs w:val="20"/>
        </w:rPr>
        <w:t xml:space="preserve"> Arbeitsvertrages</w:t>
      </w:r>
      <w:r w:rsidRPr="00112D3D">
        <w:rPr>
          <w:sz w:val="20"/>
          <w:szCs w:val="20"/>
        </w:rPr>
        <w:t xml:space="preserve"> </w:t>
      </w:r>
      <w:r w:rsidR="00366A72">
        <w:rPr>
          <w:sz w:val="20"/>
          <w:szCs w:val="20"/>
        </w:rPr>
        <w:t>entscheidet</w:t>
      </w:r>
      <w:r w:rsidR="00366A72" w:rsidRPr="00112D3D">
        <w:rPr>
          <w:sz w:val="20"/>
          <w:szCs w:val="20"/>
        </w:rPr>
        <w:t xml:space="preserve"> </w:t>
      </w:r>
      <w:r w:rsidRPr="00112D3D">
        <w:rPr>
          <w:sz w:val="20"/>
          <w:szCs w:val="20"/>
        </w:rPr>
        <w:t xml:space="preserve">das zuständige Jobcenter über den Antrag/Weiterbewilligungsantrag </w:t>
      </w:r>
      <w:r w:rsidR="00EA6859">
        <w:rPr>
          <w:sz w:val="20"/>
          <w:szCs w:val="20"/>
        </w:rPr>
        <w:t>auf Grundlage des</w:t>
      </w:r>
      <w:r w:rsidR="00366A72">
        <w:rPr>
          <w:sz w:val="20"/>
          <w:szCs w:val="20"/>
        </w:rPr>
        <w:t xml:space="preserve"> vorgelegten Arbeitsvertrag</w:t>
      </w:r>
      <w:r w:rsidR="00EA6859">
        <w:rPr>
          <w:sz w:val="20"/>
          <w:szCs w:val="20"/>
        </w:rPr>
        <w:t>es</w:t>
      </w:r>
      <w:r w:rsidR="0095793F" w:rsidRPr="00112D3D">
        <w:rPr>
          <w:sz w:val="20"/>
          <w:szCs w:val="20"/>
        </w:rPr>
        <w:t>. Bei einer positiven Entscheidung wird Ihnen die Arbeitnehmerin, der Arbeitnehmer zugewiesen.</w:t>
      </w:r>
    </w:p>
    <w:p w14:paraId="079C0FF8" w14:textId="3C4651C3" w:rsidR="00C03A98" w:rsidRPr="00112D3D" w:rsidRDefault="00C03A98" w:rsidP="00AB5A13">
      <w:pPr>
        <w:jc w:val="both"/>
        <w:rPr>
          <w:sz w:val="20"/>
          <w:szCs w:val="20"/>
        </w:rPr>
      </w:pPr>
    </w:p>
    <w:p w14:paraId="029B8F69" w14:textId="04BCE3DE" w:rsidR="007B7859" w:rsidRPr="00112D3D" w:rsidRDefault="007B7859" w:rsidP="00AB5A13">
      <w:pPr>
        <w:pStyle w:val="Listenabsatz"/>
        <w:numPr>
          <w:ilvl w:val="0"/>
          <w:numId w:val="21"/>
        </w:numPr>
        <w:jc w:val="both"/>
        <w:rPr>
          <w:b/>
          <w:sz w:val="20"/>
          <w:szCs w:val="20"/>
        </w:rPr>
      </w:pPr>
      <w:r w:rsidRPr="00112D3D">
        <w:rPr>
          <w:b/>
          <w:sz w:val="20"/>
          <w:szCs w:val="20"/>
        </w:rPr>
        <w:t>Ganzheitliche beschäftigungsbegleitende Betreuung nach § 16i Abs. 4 SGB II</w:t>
      </w:r>
    </w:p>
    <w:p w14:paraId="4D3B4C01" w14:textId="7B905A1C" w:rsidR="00AB26FA" w:rsidRPr="00112D3D" w:rsidRDefault="00EA6859" w:rsidP="00AB5A13">
      <w:pPr>
        <w:jc w:val="both"/>
        <w:rPr>
          <w:sz w:val="20"/>
          <w:szCs w:val="20"/>
        </w:rPr>
      </w:pPr>
      <w:r>
        <w:rPr>
          <w:sz w:val="20"/>
          <w:szCs w:val="20"/>
        </w:rPr>
        <w:t xml:space="preserve">Während des ersten Jahres der Beschäftigung in einem Arbeitsverhältnis nach § 16i Abs. 1 SGB II sind Sie verpflichtet die Arbeitnehmerin/den Arbeitnehmer in angemessenen Umfang für die Wahrnehmung der ganzheitlichen beschäftigungsbegleitenden Betreuung </w:t>
      </w:r>
      <w:r w:rsidR="00555167">
        <w:rPr>
          <w:sz w:val="20"/>
          <w:szCs w:val="20"/>
        </w:rPr>
        <w:t xml:space="preserve">unter Fortzahlung des Arbeitsentgeltes </w:t>
      </w:r>
      <w:r>
        <w:rPr>
          <w:sz w:val="20"/>
          <w:szCs w:val="20"/>
        </w:rPr>
        <w:t>freizustellen.</w:t>
      </w:r>
      <w:r w:rsidR="00555167">
        <w:rPr>
          <w:sz w:val="20"/>
          <w:szCs w:val="20"/>
        </w:rPr>
        <w:t xml:space="preserve"> </w:t>
      </w:r>
      <w:r w:rsidR="00555167">
        <w:rPr>
          <w:sz w:val="20"/>
        </w:rPr>
        <w:t xml:space="preserve">Die Inanspruchnahme ist für die Arbeitnehmerin/den Arbeitnehmer verpflichtend und soll von Ihnen nach Möglichkeit </w:t>
      </w:r>
      <w:r w:rsidR="00555167" w:rsidRPr="00112D3D">
        <w:rPr>
          <w:sz w:val="20"/>
          <w:szCs w:val="20"/>
        </w:rPr>
        <w:t>für den gesamten Förderzeitraum (</w:t>
      </w:r>
      <w:r w:rsidR="00555167" w:rsidRPr="00112D3D">
        <w:rPr>
          <w:b/>
          <w:sz w:val="20"/>
          <w:szCs w:val="20"/>
        </w:rPr>
        <w:t>max. 5 Jahre</w:t>
      </w:r>
      <w:r w:rsidR="00555167" w:rsidRPr="00112D3D">
        <w:rPr>
          <w:sz w:val="20"/>
          <w:szCs w:val="20"/>
        </w:rPr>
        <w:t>)</w:t>
      </w:r>
      <w:r w:rsidR="00555167">
        <w:rPr>
          <w:sz w:val="20"/>
          <w:szCs w:val="20"/>
        </w:rPr>
        <w:t xml:space="preserve"> </w:t>
      </w:r>
      <w:r w:rsidR="00555167">
        <w:rPr>
          <w:sz w:val="20"/>
        </w:rPr>
        <w:t>bei Wunsch und Bedarf auch am Arbeitsplatz oder in den Räumlichkeiten des Betriebes ermöglicht werden</w:t>
      </w:r>
      <w:r w:rsidR="00AB26FA" w:rsidRPr="00112D3D">
        <w:rPr>
          <w:sz w:val="20"/>
          <w:szCs w:val="20"/>
        </w:rPr>
        <w:t xml:space="preserve">. Die Betreuung kann </w:t>
      </w:r>
      <w:r w:rsidR="0095793F" w:rsidRPr="00112D3D">
        <w:rPr>
          <w:sz w:val="20"/>
          <w:szCs w:val="20"/>
        </w:rPr>
        <w:t xml:space="preserve">in den Räumlichkeiten des Betriebes oder am Arbeitsplatz </w:t>
      </w:r>
      <w:r w:rsidR="00AB26FA" w:rsidRPr="00112D3D">
        <w:rPr>
          <w:sz w:val="20"/>
          <w:szCs w:val="20"/>
        </w:rPr>
        <w:t>oder außerhalb durch das Jobcenter oder durch einen vom Jobcenter beauftragten Dritten erfolgen.</w:t>
      </w:r>
      <w:r w:rsidR="00C81672">
        <w:rPr>
          <w:sz w:val="20"/>
          <w:szCs w:val="20"/>
        </w:rPr>
        <w:t xml:space="preserve"> </w:t>
      </w:r>
    </w:p>
    <w:p w14:paraId="4CB9B91C" w14:textId="32EF0F3F" w:rsidR="00112D3D" w:rsidRDefault="00112D3D">
      <w:pPr>
        <w:rPr>
          <w:b/>
          <w:sz w:val="20"/>
          <w:szCs w:val="20"/>
        </w:rPr>
      </w:pPr>
    </w:p>
    <w:p w14:paraId="79F21D0E" w14:textId="03757943" w:rsidR="000A103F" w:rsidRPr="00112D3D" w:rsidRDefault="000A103F" w:rsidP="00AB5A13">
      <w:pPr>
        <w:pStyle w:val="Listenabsatz"/>
        <w:numPr>
          <w:ilvl w:val="0"/>
          <w:numId w:val="21"/>
        </w:numPr>
        <w:jc w:val="both"/>
        <w:rPr>
          <w:b/>
          <w:sz w:val="20"/>
          <w:szCs w:val="20"/>
        </w:rPr>
      </w:pPr>
      <w:r w:rsidRPr="00112D3D">
        <w:rPr>
          <w:b/>
          <w:sz w:val="20"/>
          <w:szCs w:val="20"/>
        </w:rPr>
        <w:t>Praktikum</w:t>
      </w:r>
      <w:r w:rsidR="00E23CE6" w:rsidRPr="00112D3D">
        <w:rPr>
          <w:b/>
          <w:sz w:val="20"/>
          <w:szCs w:val="20"/>
        </w:rPr>
        <w:t xml:space="preserve"> nach § 16i Abs. </w:t>
      </w:r>
      <w:r w:rsidR="0044176C" w:rsidRPr="00112D3D">
        <w:rPr>
          <w:b/>
          <w:sz w:val="20"/>
          <w:szCs w:val="20"/>
        </w:rPr>
        <w:t>5</w:t>
      </w:r>
      <w:r w:rsidR="00E23CE6" w:rsidRPr="00112D3D">
        <w:rPr>
          <w:b/>
          <w:sz w:val="20"/>
          <w:szCs w:val="20"/>
        </w:rPr>
        <w:t xml:space="preserve"> SGB II</w:t>
      </w:r>
    </w:p>
    <w:p w14:paraId="5851A9B4" w14:textId="0D26A43A" w:rsidR="00E23CE6" w:rsidRPr="00112D3D" w:rsidRDefault="000A103F" w:rsidP="00AB5A13">
      <w:pPr>
        <w:jc w:val="both"/>
        <w:rPr>
          <w:sz w:val="20"/>
          <w:szCs w:val="20"/>
        </w:rPr>
      </w:pPr>
      <w:r w:rsidRPr="00112D3D">
        <w:rPr>
          <w:sz w:val="20"/>
          <w:szCs w:val="20"/>
        </w:rPr>
        <w:t xml:space="preserve">Für die Arbeitnehmerin, den Arbeitnehmer kann </w:t>
      </w:r>
      <w:r w:rsidR="00D91537" w:rsidRPr="00112D3D">
        <w:rPr>
          <w:sz w:val="20"/>
          <w:szCs w:val="20"/>
        </w:rPr>
        <w:t xml:space="preserve">während des bestehenden Arbeitsverhältnisses </w:t>
      </w:r>
      <w:r w:rsidRPr="00112D3D">
        <w:rPr>
          <w:sz w:val="20"/>
          <w:szCs w:val="20"/>
        </w:rPr>
        <w:t>in eine</w:t>
      </w:r>
      <w:r w:rsidR="00EC2036" w:rsidRPr="00112D3D">
        <w:rPr>
          <w:sz w:val="20"/>
          <w:szCs w:val="20"/>
        </w:rPr>
        <w:t>m</w:t>
      </w:r>
      <w:r w:rsidRPr="00112D3D">
        <w:rPr>
          <w:sz w:val="20"/>
          <w:szCs w:val="20"/>
        </w:rPr>
        <w:t xml:space="preserve"> angemessenen</w:t>
      </w:r>
      <w:r w:rsidR="00BB2DFD">
        <w:rPr>
          <w:sz w:val="20"/>
          <w:szCs w:val="20"/>
        </w:rPr>
        <w:t xml:space="preserve"> zeitlichen</w:t>
      </w:r>
      <w:r w:rsidRPr="00112D3D">
        <w:rPr>
          <w:sz w:val="20"/>
          <w:szCs w:val="20"/>
        </w:rPr>
        <w:t xml:space="preserve"> </w:t>
      </w:r>
      <w:r w:rsidR="00EC2036" w:rsidRPr="00112D3D">
        <w:rPr>
          <w:sz w:val="20"/>
          <w:szCs w:val="20"/>
        </w:rPr>
        <w:t xml:space="preserve">Umfang </w:t>
      </w:r>
      <w:r w:rsidRPr="00112D3D">
        <w:rPr>
          <w:sz w:val="20"/>
          <w:szCs w:val="20"/>
        </w:rPr>
        <w:t xml:space="preserve">ein betriebliches Praktikum bei einem anderen Arbeitgeber durchgeführt werden. </w:t>
      </w:r>
      <w:r w:rsidR="00D91537" w:rsidRPr="00112D3D">
        <w:rPr>
          <w:sz w:val="20"/>
          <w:szCs w:val="20"/>
        </w:rPr>
        <w:t>Die sich aus dem Arbeitsvertrag e</w:t>
      </w:r>
      <w:r w:rsidR="00E23CE6" w:rsidRPr="00112D3D">
        <w:rPr>
          <w:sz w:val="20"/>
          <w:szCs w:val="20"/>
        </w:rPr>
        <w:t>rgebenden Rechte und Pflichten, insb. Entgeltzahlung</w:t>
      </w:r>
      <w:r w:rsidR="0068098C" w:rsidRPr="00112D3D">
        <w:rPr>
          <w:sz w:val="20"/>
          <w:szCs w:val="20"/>
        </w:rPr>
        <w:t>en</w:t>
      </w:r>
      <w:r w:rsidR="00EC2036" w:rsidRPr="00112D3D">
        <w:rPr>
          <w:sz w:val="20"/>
          <w:szCs w:val="20"/>
        </w:rPr>
        <w:t xml:space="preserve"> </w:t>
      </w:r>
      <w:r w:rsidR="00E23CE6" w:rsidRPr="00112D3D">
        <w:rPr>
          <w:sz w:val="20"/>
          <w:szCs w:val="20"/>
        </w:rPr>
        <w:t>bleib</w:t>
      </w:r>
      <w:r w:rsidR="0044176C" w:rsidRPr="00112D3D">
        <w:rPr>
          <w:sz w:val="20"/>
          <w:szCs w:val="20"/>
        </w:rPr>
        <w:t>en</w:t>
      </w:r>
      <w:r w:rsidR="00E23CE6" w:rsidRPr="00112D3D">
        <w:rPr>
          <w:sz w:val="20"/>
          <w:szCs w:val="20"/>
        </w:rPr>
        <w:t xml:space="preserve"> während des Praktikums bestehen.</w:t>
      </w:r>
    </w:p>
    <w:p w14:paraId="1F344DE5" w14:textId="09040311" w:rsidR="000A103F" w:rsidRPr="00112D3D" w:rsidRDefault="00E23CE6" w:rsidP="00AB5A13">
      <w:pPr>
        <w:jc w:val="both"/>
        <w:rPr>
          <w:b/>
          <w:sz w:val="20"/>
          <w:szCs w:val="20"/>
        </w:rPr>
      </w:pPr>
      <w:r w:rsidRPr="00112D3D">
        <w:rPr>
          <w:sz w:val="20"/>
          <w:szCs w:val="20"/>
        </w:rPr>
        <w:t>Dem Jobcenter sind Name und Adresse des Praktikumsbetriebes, der zeitliche Umfang sowie der Inhalt des Prakti</w:t>
      </w:r>
      <w:r w:rsidR="003C6F6D" w:rsidRPr="00112D3D">
        <w:rPr>
          <w:sz w:val="20"/>
          <w:szCs w:val="20"/>
        </w:rPr>
        <w:t>k</w:t>
      </w:r>
      <w:r w:rsidRPr="00112D3D">
        <w:rPr>
          <w:sz w:val="20"/>
          <w:szCs w:val="20"/>
        </w:rPr>
        <w:t>ums rechtzeitig vorher mitzuteilen. Das Jobcenter legt den angemessenen zeitlichen Umfang des Praktikums fest.</w:t>
      </w:r>
      <w:r w:rsidR="0044176C" w:rsidRPr="00112D3D">
        <w:rPr>
          <w:sz w:val="20"/>
          <w:szCs w:val="20"/>
        </w:rPr>
        <w:t xml:space="preserve"> Kosten</w:t>
      </w:r>
      <w:r w:rsidR="00D07960" w:rsidRPr="00112D3D">
        <w:rPr>
          <w:sz w:val="20"/>
          <w:szCs w:val="20"/>
        </w:rPr>
        <w:t>, die durch das Praktikum entstehen,</w:t>
      </w:r>
      <w:r w:rsidR="0044176C" w:rsidRPr="00112D3D">
        <w:rPr>
          <w:sz w:val="20"/>
          <w:szCs w:val="20"/>
        </w:rPr>
        <w:t xml:space="preserve"> werden nicht durch das Jobcenter übernommen.</w:t>
      </w:r>
    </w:p>
    <w:p w14:paraId="349D0EE7" w14:textId="77777777" w:rsidR="000A103F" w:rsidRPr="00112D3D" w:rsidRDefault="000A103F" w:rsidP="00AB5A13">
      <w:pPr>
        <w:pStyle w:val="Listenabsatz"/>
        <w:ind w:left="360"/>
        <w:jc w:val="both"/>
        <w:rPr>
          <w:b/>
          <w:sz w:val="20"/>
          <w:szCs w:val="20"/>
        </w:rPr>
      </w:pPr>
    </w:p>
    <w:p w14:paraId="08517D0D" w14:textId="79F64723" w:rsidR="008B3B8E" w:rsidRPr="00112D3D" w:rsidRDefault="000A103F" w:rsidP="00AB5A13">
      <w:pPr>
        <w:pStyle w:val="Listenabsatz"/>
        <w:numPr>
          <w:ilvl w:val="0"/>
          <w:numId w:val="21"/>
        </w:numPr>
        <w:jc w:val="both"/>
        <w:rPr>
          <w:b/>
          <w:sz w:val="20"/>
          <w:szCs w:val="20"/>
        </w:rPr>
      </w:pPr>
      <w:r w:rsidRPr="00112D3D">
        <w:rPr>
          <w:b/>
          <w:sz w:val="20"/>
          <w:szCs w:val="20"/>
        </w:rPr>
        <w:t>Weiterbildung</w:t>
      </w:r>
      <w:r w:rsidR="00E23CE6" w:rsidRPr="00112D3D">
        <w:rPr>
          <w:b/>
          <w:sz w:val="20"/>
          <w:szCs w:val="20"/>
        </w:rPr>
        <w:t xml:space="preserve"> nach § 16i Abs. </w:t>
      </w:r>
      <w:r w:rsidR="0044176C" w:rsidRPr="00112D3D">
        <w:rPr>
          <w:b/>
          <w:sz w:val="20"/>
          <w:szCs w:val="20"/>
        </w:rPr>
        <w:t>5</w:t>
      </w:r>
      <w:r w:rsidR="00E23CE6" w:rsidRPr="00112D3D">
        <w:rPr>
          <w:b/>
          <w:sz w:val="20"/>
          <w:szCs w:val="20"/>
        </w:rPr>
        <w:t xml:space="preserve"> SGB II </w:t>
      </w:r>
    </w:p>
    <w:p w14:paraId="11ECD694" w14:textId="429EDA9E" w:rsidR="0044176C" w:rsidRPr="00112D3D" w:rsidRDefault="00E23CE6" w:rsidP="00AB5A13">
      <w:pPr>
        <w:jc w:val="both"/>
        <w:rPr>
          <w:sz w:val="20"/>
          <w:szCs w:val="20"/>
        </w:rPr>
      </w:pPr>
      <w:r w:rsidRPr="00112D3D">
        <w:rPr>
          <w:sz w:val="20"/>
          <w:szCs w:val="20"/>
        </w:rPr>
        <w:t>D</w:t>
      </w:r>
      <w:r w:rsidR="000A103F" w:rsidRPr="00112D3D">
        <w:rPr>
          <w:sz w:val="20"/>
          <w:szCs w:val="20"/>
        </w:rPr>
        <w:t>ie Arbeitnehmerin, de</w:t>
      </w:r>
      <w:r w:rsidR="0044176C" w:rsidRPr="00112D3D">
        <w:rPr>
          <w:sz w:val="20"/>
          <w:szCs w:val="20"/>
        </w:rPr>
        <w:t>r</w:t>
      </w:r>
      <w:r w:rsidR="000A103F" w:rsidRPr="00112D3D">
        <w:rPr>
          <w:sz w:val="20"/>
          <w:szCs w:val="20"/>
        </w:rPr>
        <w:t xml:space="preserve"> Arbeitnehmer kann</w:t>
      </w:r>
      <w:r w:rsidR="00EC2036" w:rsidRPr="00112D3D">
        <w:rPr>
          <w:sz w:val="20"/>
          <w:szCs w:val="20"/>
        </w:rPr>
        <w:t xml:space="preserve"> in angemessenem</w:t>
      </w:r>
      <w:r w:rsidR="00BB2DFD">
        <w:rPr>
          <w:sz w:val="20"/>
          <w:szCs w:val="20"/>
        </w:rPr>
        <w:t xml:space="preserve"> zeitlichen</w:t>
      </w:r>
      <w:r w:rsidR="00EC2036" w:rsidRPr="00112D3D">
        <w:rPr>
          <w:sz w:val="20"/>
          <w:szCs w:val="20"/>
        </w:rPr>
        <w:t xml:space="preserve"> Umfang</w:t>
      </w:r>
      <w:r w:rsidR="000A103F" w:rsidRPr="00112D3D">
        <w:rPr>
          <w:sz w:val="20"/>
          <w:szCs w:val="20"/>
        </w:rPr>
        <w:t xml:space="preserve"> </w:t>
      </w:r>
      <w:r w:rsidRPr="00112D3D">
        <w:rPr>
          <w:sz w:val="20"/>
          <w:szCs w:val="20"/>
        </w:rPr>
        <w:t>an erforderlichen Weiterbildung</w:t>
      </w:r>
      <w:r w:rsidR="0044176C" w:rsidRPr="00112D3D">
        <w:rPr>
          <w:sz w:val="20"/>
          <w:szCs w:val="20"/>
        </w:rPr>
        <w:t>en</w:t>
      </w:r>
      <w:r w:rsidRPr="00112D3D">
        <w:rPr>
          <w:sz w:val="20"/>
          <w:szCs w:val="20"/>
        </w:rPr>
        <w:t xml:space="preserve"> während des Arbeitsverhältnisses teilnehmen. Die sich aus dem Arbeitsvertrag ergebenden Rechte und Pflichten, insb</w:t>
      </w:r>
      <w:r w:rsidR="0044176C" w:rsidRPr="00112D3D">
        <w:rPr>
          <w:sz w:val="20"/>
          <w:szCs w:val="20"/>
        </w:rPr>
        <w:t>esondere</w:t>
      </w:r>
      <w:r w:rsidRPr="00112D3D">
        <w:rPr>
          <w:sz w:val="20"/>
          <w:szCs w:val="20"/>
        </w:rPr>
        <w:t xml:space="preserve"> Entgeltzahlung, bleiben während der Fortbildung bestehen.</w:t>
      </w:r>
    </w:p>
    <w:p w14:paraId="4A6ECD2E" w14:textId="0291FB31" w:rsidR="002D2550" w:rsidRDefault="00E23CE6" w:rsidP="00AB5A13">
      <w:pPr>
        <w:jc w:val="both"/>
        <w:rPr>
          <w:sz w:val="20"/>
          <w:szCs w:val="20"/>
        </w:rPr>
      </w:pPr>
      <w:r w:rsidRPr="00112D3D">
        <w:rPr>
          <w:sz w:val="20"/>
          <w:szCs w:val="20"/>
        </w:rPr>
        <w:t xml:space="preserve">Das Jobcenter entscheidet darüber, ob die </w:t>
      </w:r>
      <w:r w:rsidR="00BB2DFD">
        <w:rPr>
          <w:sz w:val="20"/>
          <w:szCs w:val="20"/>
        </w:rPr>
        <w:t>Weiterbildung</w:t>
      </w:r>
      <w:r w:rsidRPr="00112D3D">
        <w:rPr>
          <w:sz w:val="20"/>
          <w:szCs w:val="20"/>
        </w:rPr>
        <w:t xml:space="preserve"> erforderlich und der zeitliche Umfang angemessen ist</w:t>
      </w:r>
      <w:r w:rsidR="00EC2036" w:rsidRPr="00112D3D">
        <w:rPr>
          <w:sz w:val="20"/>
          <w:szCs w:val="20"/>
        </w:rPr>
        <w:t>.</w:t>
      </w:r>
      <w:r w:rsidRPr="00112D3D">
        <w:rPr>
          <w:sz w:val="20"/>
          <w:szCs w:val="20"/>
        </w:rPr>
        <w:t xml:space="preserve"> Für Kosten der Weiterbildung können</w:t>
      </w:r>
      <w:r w:rsidR="000A103F" w:rsidRPr="00112D3D">
        <w:rPr>
          <w:sz w:val="20"/>
          <w:szCs w:val="20"/>
        </w:rPr>
        <w:t xml:space="preserve"> Sie als Arbeitgeber </w:t>
      </w:r>
      <w:r w:rsidR="00FD390F">
        <w:rPr>
          <w:sz w:val="20"/>
          <w:szCs w:val="20"/>
        </w:rPr>
        <w:t>für das geförder</w:t>
      </w:r>
      <w:r w:rsidR="008A63B3">
        <w:rPr>
          <w:sz w:val="20"/>
          <w:szCs w:val="20"/>
        </w:rPr>
        <w:t>te Arbeitsverhältnis</w:t>
      </w:r>
      <w:r w:rsidR="00865D4A">
        <w:rPr>
          <w:sz w:val="20"/>
          <w:szCs w:val="20"/>
        </w:rPr>
        <w:t xml:space="preserve"> </w:t>
      </w:r>
      <w:r w:rsidR="000A103F" w:rsidRPr="00112D3D">
        <w:rPr>
          <w:sz w:val="20"/>
          <w:szCs w:val="20"/>
        </w:rPr>
        <w:t xml:space="preserve">einen </w:t>
      </w:r>
      <w:r w:rsidR="00865D4A">
        <w:rPr>
          <w:sz w:val="20"/>
          <w:szCs w:val="20"/>
        </w:rPr>
        <w:t>Zuschuss bis zu 3.</w:t>
      </w:r>
      <w:r w:rsidR="008D632E" w:rsidRPr="00112D3D">
        <w:rPr>
          <w:sz w:val="20"/>
          <w:szCs w:val="20"/>
        </w:rPr>
        <w:t>000 €</w:t>
      </w:r>
      <w:r w:rsidR="00865D4A">
        <w:rPr>
          <w:sz w:val="20"/>
          <w:szCs w:val="20"/>
        </w:rPr>
        <w:t xml:space="preserve"> erhalten</w:t>
      </w:r>
      <w:r w:rsidR="000A103F" w:rsidRPr="00112D3D">
        <w:rPr>
          <w:sz w:val="20"/>
          <w:szCs w:val="20"/>
        </w:rPr>
        <w:t>.</w:t>
      </w:r>
      <w:r w:rsidR="00C81672">
        <w:rPr>
          <w:sz w:val="20"/>
          <w:szCs w:val="20"/>
        </w:rPr>
        <w:t xml:space="preserve"> Ein entsprechender Antrag</w:t>
      </w:r>
      <w:r w:rsidR="002020E5">
        <w:rPr>
          <w:sz w:val="20"/>
          <w:szCs w:val="20"/>
        </w:rPr>
        <w:t xml:space="preserve"> ist vor kostenbegründender Anmeldung de</w:t>
      </w:r>
      <w:r w:rsidR="00555167">
        <w:rPr>
          <w:sz w:val="20"/>
          <w:szCs w:val="20"/>
        </w:rPr>
        <w:t>r</w:t>
      </w:r>
      <w:r w:rsidR="002020E5">
        <w:rPr>
          <w:sz w:val="20"/>
          <w:szCs w:val="20"/>
        </w:rPr>
        <w:t xml:space="preserve"> Arbeitnehmer</w:t>
      </w:r>
      <w:r w:rsidR="00555167">
        <w:rPr>
          <w:sz w:val="20"/>
          <w:szCs w:val="20"/>
        </w:rPr>
        <w:t>in</w:t>
      </w:r>
      <w:r w:rsidR="002020E5">
        <w:rPr>
          <w:sz w:val="20"/>
          <w:szCs w:val="20"/>
        </w:rPr>
        <w:t xml:space="preserve"> oder de</w:t>
      </w:r>
      <w:r w:rsidR="00555167">
        <w:rPr>
          <w:sz w:val="20"/>
          <w:szCs w:val="20"/>
        </w:rPr>
        <w:t>s</w:t>
      </w:r>
      <w:r w:rsidR="002020E5">
        <w:rPr>
          <w:sz w:val="20"/>
          <w:szCs w:val="20"/>
        </w:rPr>
        <w:t xml:space="preserve"> Arbeitnehmer</w:t>
      </w:r>
      <w:r w:rsidR="00555167">
        <w:rPr>
          <w:sz w:val="20"/>
          <w:szCs w:val="20"/>
        </w:rPr>
        <w:t>s</w:t>
      </w:r>
      <w:r w:rsidR="002020E5">
        <w:rPr>
          <w:sz w:val="20"/>
          <w:szCs w:val="20"/>
        </w:rPr>
        <w:t xml:space="preserve"> zu einer solchen Weiterbildung beim zuständigen Jobcenter </w:t>
      </w:r>
      <w:r w:rsidR="00610B02">
        <w:rPr>
          <w:sz w:val="20"/>
          <w:szCs w:val="20"/>
        </w:rPr>
        <w:t>zu stellen</w:t>
      </w:r>
      <w:r w:rsidR="002020E5">
        <w:rPr>
          <w:sz w:val="20"/>
          <w:szCs w:val="20"/>
        </w:rPr>
        <w:t>.</w:t>
      </w:r>
    </w:p>
    <w:p w14:paraId="45F0B32C" w14:textId="6BDDD72F" w:rsidR="008B3B8E" w:rsidRPr="00112D3D" w:rsidRDefault="008B3B8E" w:rsidP="00AB5A13">
      <w:pPr>
        <w:jc w:val="both"/>
        <w:rPr>
          <w:sz w:val="20"/>
          <w:szCs w:val="20"/>
        </w:rPr>
      </w:pPr>
    </w:p>
    <w:p w14:paraId="32F0494C" w14:textId="77777777" w:rsidR="002D2550" w:rsidRPr="00112D3D" w:rsidRDefault="002D2550" w:rsidP="002D2550">
      <w:pPr>
        <w:pStyle w:val="Listenabsatz"/>
        <w:numPr>
          <w:ilvl w:val="0"/>
          <w:numId w:val="21"/>
        </w:numPr>
        <w:jc w:val="both"/>
        <w:rPr>
          <w:b/>
          <w:sz w:val="20"/>
          <w:szCs w:val="20"/>
        </w:rPr>
      </w:pPr>
      <w:r w:rsidRPr="00112D3D">
        <w:rPr>
          <w:b/>
          <w:sz w:val="20"/>
          <w:szCs w:val="20"/>
        </w:rPr>
        <w:t>Abberufung der Arbeitnehmerin, des Arbeitsnehmers nach §16i Abs. 6 SGB II</w:t>
      </w:r>
    </w:p>
    <w:p w14:paraId="4738A839" w14:textId="77777777" w:rsidR="002D2550" w:rsidRPr="00112D3D" w:rsidRDefault="002D2550" w:rsidP="002D2550">
      <w:pPr>
        <w:jc w:val="both"/>
        <w:rPr>
          <w:sz w:val="20"/>
          <w:szCs w:val="20"/>
        </w:rPr>
      </w:pPr>
      <w:r w:rsidRPr="00112D3D">
        <w:rPr>
          <w:sz w:val="20"/>
          <w:szCs w:val="20"/>
        </w:rPr>
        <w:t xml:space="preserve">Das Jobcenter kann die Arbeitnehmerin, den Arbeitnehmer umgehend abberufen, wenn der Arbeitnehmerin, dem Arbeitnehmer eine zumutbare Arbeit oder Ausbildung vermittelt werden kann. </w:t>
      </w:r>
    </w:p>
    <w:p w14:paraId="639A74B6" w14:textId="77777777" w:rsidR="002D2550" w:rsidRPr="00112D3D" w:rsidRDefault="002D2550" w:rsidP="002D2550">
      <w:pPr>
        <w:jc w:val="both"/>
        <w:rPr>
          <w:sz w:val="20"/>
          <w:szCs w:val="20"/>
        </w:rPr>
      </w:pPr>
      <w:r w:rsidRPr="00112D3D">
        <w:rPr>
          <w:sz w:val="20"/>
          <w:szCs w:val="20"/>
        </w:rPr>
        <w:t xml:space="preserve">Die Förderung wird mit der Abberufung beendet. </w:t>
      </w:r>
      <w:r w:rsidRPr="00112D3D">
        <w:rPr>
          <w:b/>
          <w:sz w:val="20"/>
          <w:szCs w:val="20"/>
        </w:rPr>
        <w:t>Das Arbeitsverhältnis zwischen Ihnen und der Arbeitnehmerin, Arbeitnehmer wird mit der Abberufung nicht beendet.</w:t>
      </w:r>
      <w:r w:rsidRPr="00112D3D">
        <w:rPr>
          <w:sz w:val="20"/>
          <w:szCs w:val="20"/>
        </w:rPr>
        <w:t xml:space="preserve"> Sie können jedoch das Arbeitsverhältnis ohne Einhaltung einer Frist kündigen, wenn die Arbeitnehmerin, der Arbeitnehmer durch das Jobcenter abberufen wird.</w:t>
      </w:r>
    </w:p>
    <w:p w14:paraId="377C5A6F" w14:textId="77777777" w:rsidR="002D2550" w:rsidRPr="00112D3D" w:rsidRDefault="002D2550" w:rsidP="002D2550">
      <w:pPr>
        <w:jc w:val="both"/>
        <w:rPr>
          <w:sz w:val="20"/>
          <w:szCs w:val="20"/>
        </w:rPr>
      </w:pPr>
      <w:r w:rsidRPr="00112D3D">
        <w:rPr>
          <w:sz w:val="20"/>
          <w:szCs w:val="20"/>
        </w:rPr>
        <w:t>Die Arbeitnehmerin, der Arbeitnehmer kann das Arbeitsverhältnis ohne Einhaltung einer Frist kündigen, wenn sie oder er eine Arbeit oder Ausbildung aufnehmen kann, an einer Maßnahme der Berufsausbildung oder eine berufliche Weiterbildung zum Erwerb eines Berufsabschlusses teilnehmen kann oder durch das Jobcenter abberufen wird.</w:t>
      </w:r>
    </w:p>
    <w:p w14:paraId="057B382B" w14:textId="66B7BF04" w:rsidR="001F4BA3" w:rsidRPr="00112D3D" w:rsidRDefault="001F4BA3" w:rsidP="00AB5A13">
      <w:pPr>
        <w:jc w:val="both"/>
        <w:rPr>
          <w:sz w:val="20"/>
          <w:szCs w:val="20"/>
        </w:rPr>
      </w:pPr>
    </w:p>
    <w:p w14:paraId="3227F876" w14:textId="700BB213" w:rsidR="001F4BA3" w:rsidRPr="00112D3D" w:rsidRDefault="001F4BA3" w:rsidP="001F4BA3">
      <w:pPr>
        <w:pStyle w:val="Listenabsatz"/>
        <w:numPr>
          <w:ilvl w:val="0"/>
          <w:numId w:val="21"/>
        </w:numPr>
        <w:jc w:val="both"/>
        <w:rPr>
          <w:b/>
          <w:sz w:val="20"/>
          <w:szCs w:val="20"/>
        </w:rPr>
      </w:pPr>
      <w:r w:rsidRPr="00112D3D">
        <w:rPr>
          <w:b/>
          <w:sz w:val="20"/>
          <w:szCs w:val="20"/>
        </w:rPr>
        <w:t>Datenschutz</w:t>
      </w:r>
    </w:p>
    <w:p w14:paraId="4600D19C" w14:textId="392E8B03" w:rsidR="001F4BA3" w:rsidRPr="00112D3D" w:rsidRDefault="001F4BA3" w:rsidP="00AB5A13">
      <w:pPr>
        <w:jc w:val="both"/>
        <w:rPr>
          <w:sz w:val="20"/>
          <w:szCs w:val="20"/>
        </w:rPr>
      </w:pPr>
      <w:r w:rsidRPr="00112D3D">
        <w:rPr>
          <w:sz w:val="20"/>
          <w:szCs w:val="20"/>
        </w:rPr>
        <w:t>Der Schutz von personen- und betriebsbezogenen Daten genießt einen sehr hohen Stellenwert, deshalb erfolgt die Erhebung und Verarbeitung dieser Daten im Einklang mit den gesetzlichen Bestimmungen, insbesondere mit den Regelungen der Datenschutzgrundverordnung der Europäischen Union (DSGVO) und des Sozialgesetzbuches. Näheres hierzu finden Sie im Internet unter https://www.arbeitsagentur.de/datenerhebung.</w:t>
      </w:r>
    </w:p>
    <w:sectPr w:rsidR="001F4BA3" w:rsidRPr="00112D3D" w:rsidSect="00AB5A13">
      <w:headerReference w:type="even" r:id="rId9"/>
      <w:headerReference w:type="default" r:id="rId10"/>
      <w:footerReference w:type="even" r:id="rId11"/>
      <w:footerReference w:type="default" r:id="rId12"/>
      <w:headerReference w:type="first" r:id="rId13"/>
      <w:footerReference w:type="first" r:id="rId14"/>
      <w:pgSz w:w="11906" w:h="16838"/>
      <w:pgMar w:top="360" w:right="1274" w:bottom="567" w:left="1418" w:header="709" w:footer="5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5DE02B" w14:textId="77777777" w:rsidR="003A68EE" w:rsidRDefault="003A68EE" w:rsidP="00AE1AC8">
      <w:r>
        <w:separator/>
      </w:r>
    </w:p>
  </w:endnote>
  <w:endnote w:type="continuationSeparator" w:id="0">
    <w:p w14:paraId="593E6EBE" w14:textId="77777777" w:rsidR="003A68EE" w:rsidRDefault="003A68EE" w:rsidP="00AE1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JOCD I+ Corporate S">
    <w:altName w:val="Corporate S"/>
    <w:panose1 w:val="00000000000000000000"/>
    <w:charset w:val="00"/>
    <w:family w:val="swiss"/>
    <w:notTrueType/>
    <w:pitch w:val="default"/>
    <w:sig w:usb0="00000003" w:usb1="00000000" w:usb2="00000000" w:usb3="00000000" w:csb0="00000001" w:csb1="00000000"/>
  </w:font>
  <w:font w:name="MetaNormalLF-Roman">
    <w:altName w:val="Century Gothic"/>
    <w:panose1 w:val="020B0502030101020104"/>
    <w:charset w:val="00"/>
    <w:family w:val="swiss"/>
    <w:pitch w:val="variable"/>
    <w:sig w:usb0="00000003" w:usb1="00000000" w:usb2="00000000" w:usb3="00000000" w:csb0="00000001" w:csb1="00000000"/>
  </w:font>
  <w:font w:name="Gabriola">
    <w:panose1 w:val="04040605051002020D02"/>
    <w:charset w:val="00"/>
    <w:family w:val="decorative"/>
    <w:pitch w:val="variable"/>
    <w:sig w:usb0="E00002EF" w:usb1="50002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27FDC" w14:textId="77777777" w:rsidR="006009F1" w:rsidRDefault="006009F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5CD7F" w14:textId="3EF728AE" w:rsidR="006009F1" w:rsidRPr="00526077" w:rsidRDefault="006009F1">
    <w:pPr>
      <w:pStyle w:val="Fuzeile"/>
      <w:rPr>
        <w:color w:val="BFBFBF" w:themeColor="background1" w:themeShade="BF"/>
      </w:rPr>
    </w:pPr>
    <w:r w:rsidRPr="004252CE">
      <w:rPr>
        <w:color w:val="BFBFBF" w:themeColor="background1" w:themeShade="BF"/>
        <w:sz w:val="16"/>
      </w:rPr>
      <w:t>T</w:t>
    </w:r>
    <w:r>
      <w:rPr>
        <w:color w:val="BFBFBF" w:themeColor="background1" w:themeShade="BF"/>
        <w:sz w:val="16"/>
      </w:rPr>
      <w:t>AAM §16i SGB II 01</w:t>
    </w:r>
    <w:r w:rsidRPr="004252CE">
      <w:rPr>
        <w:color w:val="BFBFBF" w:themeColor="background1" w:themeShade="BF"/>
        <w:sz w:val="16"/>
      </w:rPr>
      <w:t>/201</w:t>
    </w:r>
    <w:r>
      <w:rPr>
        <w:color w:val="BFBFBF" w:themeColor="background1" w:themeShade="BF"/>
        <w:sz w:val="16"/>
      </w:rPr>
      <w:t>9</w:t>
    </w:r>
    <w:r>
      <w:rPr>
        <w:color w:val="BFBFBF" w:themeColor="background1" w:themeShade="BF"/>
      </w:rPr>
      <w:tab/>
    </w:r>
    <w:r>
      <w:rPr>
        <w:color w:val="BFBFBF" w:themeColor="background1" w:themeShade="BF"/>
      </w:rPr>
      <w:tab/>
    </w:r>
    <w:r w:rsidRPr="004252CE">
      <w:rPr>
        <w:color w:val="BFBFBF" w:themeColor="background1" w:themeShade="BF"/>
      </w:rPr>
      <w:t xml:space="preserve">Seite </w:t>
    </w:r>
    <w:r w:rsidRPr="004252CE">
      <w:rPr>
        <w:b/>
        <w:bCs/>
        <w:color w:val="BFBFBF" w:themeColor="background1" w:themeShade="BF"/>
      </w:rPr>
      <w:fldChar w:fldCharType="begin"/>
    </w:r>
    <w:r w:rsidRPr="004252CE">
      <w:rPr>
        <w:b/>
        <w:bCs/>
        <w:color w:val="BFBFBF" w:themeColor="background1" w:themeShade="BF"/>
      </w:rPr>
      <w:instrText>PAGE  \* Arabic  \* MERGEFORMAT</w:instrText>
    </w:r>
    <w:r w:rsidRPr="004252CE">
      <w:rPr>
        <w:b/>
        <w:bCs/>
        <w:color w:val="BFBFBF" w:themeColor="background1" w:themeShade="BF"/>
      </w:rPr>
      <w:fldChar w:fldCharType="separate"/>
    </w:r>
    <w:r w:rsidR="00F9269D">
      <w:rPr>
        <w:b/>
        <w:bCs/>
        <w:noProof/>
        <w:color w:val="BFBFBF" w:themeColor="background1" w:themeShade="BF"/>
      </w:rPr>
      <w:t>4</w:t>
    </w:r>
    <w:r w:rsidRPr="004252CE">
      <w:rPr>
        <w:b/>
        <w:bCs/>
        <w:color w:val="BFBFBF" w:themeColor="background1" w:themeShade="BF"/>
      </w:rPr>
      <w:fldChar w:fldCharType="end"/>
    </w:r>
    <w:r w:rsidRPr="004252CE">
      <w:rPr>
        <w:color w:val="BFBFBF" w:themeColor="background1" w:themeShade="BF"/>
      </w:rPr>
      <w:t xml:space="preserve"> von </w:t>
    </w:r>
    <w:r w:rsidRPr="004252CE">
      <w:rPr>
        <w:b/>
        <w:bCs/>
        <w:color w:val="BFBFBF" w:themeColor="background1" w:themeShade="BF"/>
      </w:rPr>
      <w:fldChar w:fldCharType="begin"/>
    </w:r>
    <w:r w:rsidRPr="004252CE">
      <w:rPr>
        <w:b/>
        <w:bCs/>
        <w:color w:val="BFBFBF" w:themeColor="background1" w:themeShade="BF"/>
      </w:rPr>
      <w:instrText>NUMPAGES  \* Arabic  \* MERGEFORMAT</w:instrText>
    </w:r>
    <w:r w:rsidRPr="004252CE">
      <w:rPr>
        <w:b/>
        <w:bCs/>
        <w:color w:val="BFBFBF" w:themeColor="background1" w:themeShade="BF"/>
      </w:rPr>
      <w:fldChar w:fldCharType="separate"/>
    </w:r>
    <w:r w:rsidR="00F9269D">
      <w:rPr>
        <w:b/>
        <w:bCs/>
        <w:noProof/>
        <w:color w:val="BFBFBF" w:themeColor="background1" w:themeShade="BF"/>
      </w:rPr>
      <w:t>5</w:t>
    </w:r>
    <w:r w:rsidRPr="004252CE">
      <w:rPr>
        <w:b/>
        <w:bCs/>
        <w:color w:val="BFBFBF" w:themeColor="background1" w:themeShade="BF"/>
      </w:rPr>
      <w:fldChar w:fldCharType="end"/>
    </w:r>
  </w:p>
  <w:p w14:paraId="5BB9403A" w14:textId="77777777" w:rsidR="006009F1" w:rsidRPr="0072171A" w:rsidRDefault="006009F1" w:rsidP="00FD320F">
    <w:pPr>
      <w:ind w:left="-426"/>
      <w:rPr>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35D412" w14:textId="77777777" w:rsidR="006009F1" w:rsidRDefault="006009F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8A56D" w14:textId="77777777" w:rsidR="003A68EE" w:rsidRDefault="003A68EE" w:rsidP="00AE1AC8">
      <w:r>
        <w:separator/>
      </w:r>
    </w:p>
  </w:footnote>
  <w:footnote w:type="continuationSeparator" w:id="0">
    <w:p w14:paraId="1BA57776" w14:textId="77777777" w:rsidR="003A68EE" w:rsidRDefault="003A68EE" w:rsidP="00AE1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9EF33" w14:textId="77777777" w:rsidR="006009F1" w:rsidRDefault="006009F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F5281C" w14:textId="77777777" w:rsidR="006009F1" w:rsidRDefault="006009F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DBE233" w14:textId="77777777" w:rsidR="006009F1" w:rsidRDefault="006009F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20E7A"/>
    <w:multiLevelType w:val="hybridMultilevel"/>
    <w:tmpl w:val="FE20A9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5D37C8"/>
    <w:multiLevelType w:val="hybridMultilevel"/>
    <w:tmpl w:val="6D605F82"/>
    <w:lvl w:ilvl="0" w:tplc="999A152C">
      <w:start w:val="7"/>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80436CD"/>
    <w:multiLevelType w:val="hybridMultilevel"/>
    <w:tmpl w:val="085E6D9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08AF4CCD"/>
    <w:multiLevelType w:val="hybridMultilevel"/>
    <w:tmpl w:val="2B4690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3E2FA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4878FD"/>
    <w:multiLevelType w:val="hybridMultilevel"/>
    <w:tmpl w:val="A3CC33D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C344C50"/>
    <w:multiLevelType w:val="hybridMultilevel"/>
    <w:tmpl w:val="CAACB2AC"/>
    <w:lvl w:ilvl="0" w:tplc="BC32761E">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0C863255"/>
    <w:multiLevelType w:val="hybridMultilevel"/>
    <w:tmpl w:val="27D69FD2"/>
    <w:lvl w:ilvl="0" w:tplc="A47CB660">
      <w:start w:val="1"/>
      <w:numFmt w:val="decimal"/>
      <w:lvlText w:val="%1."/>
      <w:lvlJc w:val="left"/>
      <w:pPr>
        <w:ind w:left="1065" w:hanging="360"/>
      </w:pPr>
      <w:rPr>
        <w:rFonts w:hint="default"/>
      </w:rPr>
    </w:lvl>
    <w:lvl w:ilvl="1" w:tplc="04070019">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8" w15:restartNumberingAfterBreak="0">
    <w:nsid w:val="0E1272FA"/>
    <w:multiLevelType w:val="hybridMultilevel"/>
    <w:tmpl w:val="62E681B4"/>
    <w:lvl w:ilvl="0" w:tplc="D25EE758">
      <w:numFmt w:val="bullet"/>
      <w:lvlText w:val="–"/>
      <w:lvlJc w:val="left"/>
      <w:pPr>
        <w:ind w:left="360" w:hanging="360"/>
      </w:pPr>
      <w:rPr>
        <w:rFonts w:ascii="Consolas" w:eastAsia="Consolas" w:hAnsi="Consolas" w:cs="Consolas" w:hint="default"/>
        <w:color w:val="4C4D4F"/>
        <w:w w:val="100"/>
        <w:sz w:val="22"/>
        <w:szCs w:val="22"/>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1B913689"/>
    <w:multiLevelType w:val="hybridMultilevel"/>
    <w:tmpl w:val="BF8A9674"/>
    <w:lvl w:ilvl="0" w:tplc="999A152C">
      <w:start w:val="7"/>
      <w:numFmt w:val="bullet"/>
      <w:lvlText w:val="-"/>
      <w:lvlJc w:val="left"/>
      <w:pPr>
        <w:ind w:left="1080" w:hanging="360"/>
      </w:pPr>
      <w:rPr>
        <w:rFonts w:ascii="Arial" w:eastAsia="Times New Roman"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0" w15:restartNumberingAfterBreak="0">
    <w:nsid w:val="1CBC118F"/>
    <w:multiLevelType w:val="hybridMultilevel"/>
    <w:tmpl w:val="36B295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DD40A9B"/>
    <w:multiLevelType w:val="hybridMultilevel"/>
    <w:tmpl w:val="8DA2133E"/>
    <w:lvl w:ilvl="0" w:tplc="04070001">
      <w:start w:val="1"/>
      <w:numFmt w:val="bullet"/>
      <w:lvlText w:val=""/>
      <w:lvlJc w:val="left"/>
      <w:pPr>
        <w:ind w:left="644" w:hanging="360"/>
      </w:pPr>
      <w:rPr>
        <w:rFonts w:ascii="Symbol" w:hAnsi="Symbol" w:hint="default"/>
      </w:rPr>
    </w:lvl>
    <w:lvl w:ilvl="1" w:tplc="04070003">
      <w:start w:val="1"/>
      <w:numFmt w:val="bullet"/>
      <w:lvlText w:val="o"/>
      <w:lvlJc w:val="left"/>
      <w:pPr>
        <w:ind w:left="1364" w:hanging="360"/>
      </w:pPr>
      <w:rPr>
        <w:rFonts w:ascii="Courier New" w:hAnsi="Courier New" w:cs="Courier New" w:hint="default"/>
      </w:rPr>
    </w:lvl>
    <w:lvl w:ilvl="2" w:tplc="04070005">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12" w15:restartNumberingAfterBreak="0">
    <w:nsid w:val="1E793256"/>
    <w:multiLevelType w:val="hybridMultilevel"/>
    <w:tmpl w:val="A566EE3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52D5D5C"/>
    <w:multiLevelType w:val="hybridMultilevel"/>
    <w:tmpl w:val="F1D037FA"/>
    <w:lvl w:ilvl="0" w:tplc="999A152C">
      <w:start w:val="7"/>
      <w:numFmt w:val="bullet"/>
      <w:lvlText w:val="-"/>
      <w:lvlJc w:val="left"/>
      <w:pPr>
        <w:ind w:left="1440" w:hanging="360"/>
      </w:pPr>
      <w:rPr>
        <w:rFonts w:ascii="Arial" w:eastAsia="Times New Roman" w:hAnsi="Arial" w:cs="Arial"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4" w15:restartNumberingAfterBreak="0">
    <w:nsid w:val="27C90ABF"/>
    <w:multiLevelType w:val="hybridMultilevel"/>
    <w:tmpl w:val="EBE44570"/>
    <w:lvl w:ilvl="0" w:tplc="90D23318">
      <w:start w:val="5"/>
      <w:numFmt w:val="bullet"/>
      <w:lvlText w:val="•"/>
      <w:lvlJc w:val="left"/>
      <w:pPr>
        <w:ind w:left="1065" w:hanging="705"/>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864353F"/>
    <w:multiLevelType w:val="hybridMultilevel"/>
    <w:tmpl w:val="DA50DB6A"/>
    <w:lvl w:ilvl="0" w:tplc="2E106DD2">
      <w:start w:val="1"/>
      <w:numFmt w:val="bullet"/>
      <w:lvlText w:val=""/>
      <w:lvlJc w:val="left"/>
      <w:pPr>
        <w:ind w:left="1440" w:hanging="360"/>
      </w:pPr>
      <w:rPr>
        <w:rFonts w:ascii="Symbol" w:hAnsi="Symbol" w:hint="default"/>
        <w:b w:val="0"/>
        <w:strike w:val="0"/>
        <w:dstrike w:val="0"/>
        <w:u w:val="none"/>
        <w:effect w:val="none"/>
      </w:rPr>
    </w:lvl>
    <w:lvl w:ilvl="1" w:tplc="04070003">
      <w:start w:val="1"/>
      <w:numFmt w:val="bullet"/>
      <w:lvlText w:val="o"/>
      <w:lvlJc w:val="left"/>
      <w:pPr>
        <w:ind w:left="2160" w:hanging="360"/>
      </w:pPr>
      <w:rPr>
        <w:rFonts w:ascii="Courier New" w:hAnsi="Courier New" w:cs="Courier New" w:hint="default"/>
      </w:rPr>
    </w:lvl>
    <w:lvl w:ilvl="2" w:tplc="04070005">
      <w:start w:val="1"/>
      <w:numFmt w:val="bullet"/>
      <w:lvlText w:val=""/>
      <w:lvlJc w:val="left"/>
      <w:pPr>
        <w:ind w:left="2880" w:hanging="360"/>
      </w:pPr>
      <w:rPr>
        <w:rFonts w:ascii="Wingdings" w:hAnsi="Wingdings" w:hint="default"/>
      </w:rPr>
    </w:lvl>
    <w:lvl w:ilvl="3" w:tplc="04070001">
      <w:start w:val="1"/>
      <w:numFmt w:val="bullet"/>
      <w:lvlText w:val=""/>
      <w:lvlJc w:val="left"/>
      <w:pPr>
        <w:ind w:left="3600" w:hanging="360"/>
      </w:pPr>
      <w:rPr>
        <w:rFonts w:ascii="Symbol" w:hAnsi="Symbol" w:hint="default"/>
      </w:rPr>
    </w:lvl>
    <w:lvl w:ilvl="4" w:tplc="04070003">
      <w:start w:val="1"/>
      <w:numFmt w:val="bullet"/>
      <w:lvlText w:val="o"/>
      <w:lvlJc w:val="left"/>
      <w:pPr>
        <w:ind w:left="4320" w:hanging="360"/>
      </w:pPr>
      <w:rPr>
        <w:rFonts w:ascii="Courier New" w:hAnsi="Courier New" w:cs="Courier New" w:hint="default"/>
      </w:rPr>
    </w:lvl>
    <w:lvl w:ilvl="5" w:tplc="04070005">
      <w:start w:val="1"/>
      <w:numFmt w:val="bullet"/>
      <w:lvlText w:val=""/>
      <w:lvlJc w:val="left"/>
      <w:pPr>
        <w:ind w:left="5040" w:hanging="360"/>
      </w:pPr>
      <w:rPr>
        <w:rFonts w:ascii="Wingdings" w:hAnsi="Wingdings" w:hint="default"/>
      </w:rPr>
    </w:lvl>
    <w:lvl w:ilvl="6" w:tplc="04070001">
      <w:start w:val="1"/>
      <w:numFmt w:val="bullet"/>
      <w:lvlText w:val=""/>
      <w:lvlJc w:val="left"/>
      <w:pPr>
        <w:ind w:left="5760" w:hanging="360"/>
      </w:pPr>
      <w:rPr>
        <w:rFonts w:ascii="Symbol" w:hAnsi="Symbol" w:hint="default"/>
      </w:rPr>
    </w:lvl>
    <w:lvl w:ilvl="7" w:tplc="04070003">
      <w:start w:val="1"/>
      <w:numFmt w:val="bullet"/>
      <w:lvlText w:val="o"/>
      <w:lvlJc w:val="left"/>
      <w:pPr>
        <w:ind w:left="6480" w:hanging="360"/>
      </w:pPr>
      <w:rPr>
        <w:rFonts w:ascii="Courier New" w:hAnsi="Courier New" w:cs="Courier New" w:hint="default"/>
      </w:rPr>
    </w:lvl>
    <w:lvl w:ilvl="8" w:tplc="04070005">
      <w:start w:val="1"/>
      <w:numFmt w:val="bullet"/>
      <w:lvlText w:val=""/>
      <w:lvlJc w:val="left"/>
      <w:pPr>
        <w:ind w:left="7200" w:hanging="360"/>
      </w:pPr>
      <w:rPr>
        <w:rFonts w:ascii="Wingdings" w:hAnsi="Wingdings" w:hint="default"/>
      </w:rPr>
    </w:lvl>
  </w:abstractNum>
  <w:abstractNum w:abstractNumId="16" w15:restartNumberingAfterBreak="0">
    <w:nsid w:val="2A2A3DD3"/>
    <w:multiLevelType w:val="hybridMultilevel"/>
    <w:tmpl w:val="283027CE"/>
    <w:lvl w:ilvl="0" w:tplc="90D23318">
      <w:start w:val="5"/>
      <w:numFmt w:val="bullet"/>
      <w:lvlText w:val="•"/>
      <w:lvlJc w:val="left"/>
      <w:pPr>
        <w:ind w:left="1065" w:hanging="705"/>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A8E4D7A"/>
    <w:multiLevelType w:val="hybridMultilevel"/>
    <w:tmpl w:val="94D8B3A0"/>
    <w:lvl w:ilvl="0" w:tplc="57527CF0">
      <w:numFmt w:val="bullet"/>
      <w:lvlText w:val="-"/>
      <w:lvlJc w:val="left"/>
      <w:pPr>
        <w:ind w:left="1068" w:hanging="360"/>
      </w:pPr>
      <w:rPr>
        <w:rFonts w:ascii="Arial" w:eastAsia="Times New Roman" w:hAnsi="Arial" w:cs="Aria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8" w15:restartNumberingAfterBreak="0">
    <w:nsid w:val="2C5E4953"/>
    <w:multiLevelType w:val="hybridMultilevel"/>
    <w:tmpl w:val="8BB4EA8A"/>
    <w:lvl w:ilvl="0" w:tplc="04070001">
      <w:start w:val="1"/>
      <w:numFmt w:val="bullet"/>
      <w:lvlText w:val=""/>
      <w:lvlJc w:val="left"/>
      <w:pPr>
        <w:ind w:left="2140" w:hanging="360"/>
      </w:pPr>
      <w:rPr>
        <w:rFonts w:ascii="Symbol" w:hAnsi="Symbol" w:hint="default"/>
      </w:rPr>
    </w:lvl>
    <w:lvl w:ilvl="1" w:tplc="04070003" w:tentative="1">
      <w:start w:val="1"/>
      <w:numFmt w:val="bullet"/>
      <w:lvlText w:val="o"/>
      <w:lvlJc w:val="left"/>
      <w:pPr>
        <w:ind w:left="2860" w:hanging="360"/>
      </w:pPr>
      <w:rPr>
        <w:rFonts w:ascii="Courier New" w:hAnsi="Courier New" w:cs="Courier New" w:hint="default"/>
      </w:rPr>
    </w:lvl>
    <w:lvl w:ilvl="2" w:tplc="04070005" w:tentative="1">
      <w:start w:val="1"/>
      <w:numFmt w:val="bullet"/>
      <w:lvlText w:val=""/>
      <w:lvlJc w:val="left"/>
      <w:pPr>
        <w:ind w:left="3580" w:hanging="360"/>
      </w:pPr>
      <w:rPr>
        <w:rFonts w:ascii="Wingdings" w:hAnsi="Wingdings" w:hint="default"/>
      </w:rPr>
    </w:lvl>
    <w:lvl w:ilvl="3" w:tplc="04070001" w:tentative="1">
      <w:start w:val="1"/>
      <w:numFmt w:val="bullet"/>
      <w:lvlText w:val=""/>
      <w:lvlJc w:val="left"/>
      <w:pPr>
        <w:ind w:left="4300" w:hanging="360"/>
      </w:pPr>
      <w:rPr>
        <w:rFonts w:ascii="Symbol" w:hAnsi="Symbol" w:hint="default"/>
      </w:rPr>
    </w:lvl>
    <w:lvl w:ilvl="4" w:tplc="04070003" w:tentative="1">
      <w:start w:val="1"/>
      <w:numFmt w:val="bullet"/>
      <w:lvlText w:val="o"/>
      <w:lvlJc w:val="left"/>
      <w:pPr>
        <w:ind w:left="5020" w:hanging="360"/>
      </w:pPr>
      <w:rPr>
        <w:rFonts w:ascii="Courier New" w:hAnsi="Courier New" w:cs="Courier New" w:hint="default"/>
      </w:rPr>
    </w:lvl>
    <w:lvl w:ilvl="5" w:tplc="04070005" w:tentative="1">
      <w:start w:val="1"/>
      <w:numFmt w:val="bullet"/>
      <w:lvlText w:val=""/>
      <w:lvlJc w:val="left"/>
      <w:pPr>
        <w:ind w:left="5740" w:hanging="360"/>
      </w:pPr>
      <w:rPr>
        <w:rFonts w:ascii="Wingdings" w:hAnsi="Wingdings" w:hint="default"/>
      </w:rPr>
    </w:lvl>
    <w:lvl w:ilvl="6" w:tplc="04070001" w:tentative="1">
      <w:start w:val="1"/>
      <w:numFmt w:val="bullet"/>
      <w:lvlText w:val=""/>
      <w:lvlJc w:val="left"/>
      <w:pPr>
        <w:ind w:left="6460" w:hanging="360"/>
      </w:pPr>
      <w:rPr>
        <w:rFonts w:ascii="Symbol" w:hAnsi="Symbol" w:hint="default"/>
      </w:rPr>
    </w:lvl>
    <w:lvl w:ilvl="7" w:tplc="04070003" w:tentative="1">
      <w:start w:val="1"/>
      <w:numFmt w:val="bullet"/>
      <w:lvlText w:val="o"/>
      <w:lvlJc w:val="left"/>
      <w:pPr>
        <w:ind w:left="7180" w:hanging="360"/>
      </w:pPr>
      <w:rPr>
        <w:rFonts w:ascii="Courier New" w:hAnsi="Courier New" w:cs="Courier New" w:hint="default"/>
      </w:rPr>
    </w:lvl>
    <w:lvl w:ilvl="8" w:tplc="04070005" w:tentative="1">
      <w:start w:val="1"/>
      <w:numFmt w:val="bullet"/>
      <w:lvlText w:val=""/>
      <w:lvlJc w:val="left"/>
      <w:pPr>
        <w:ind w:left="7900" w:hanging="360"/>
      </w:pPr>
      <w:rPr>
        <w:rFonts w:ascii="Wingdings" w:hAnsi="Wingdings" w:hint="default"/>
      </w:rPr>
    </w:lvl>
  </w:abstractNum>
  <w:abstractNum w:abstractNumId="19" w15:restartNumberingAfterBreak="0">
    <w:nsid w:val="2CF604FC"/>
    <w:multiLevelType w:val="hybridMultilevel"/>
    <w:tmpl w:val="037879B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0" w15:restartNumberingAfterBreak="0">
    <w:nsid w:val="38387935"/>
    <w:multiLevelType w:val="hybridMultilevel"/>
    <w:tmpl w:val="7916CB06"/>
    <w:lvl w:ilvl="0" w:tplc="51440CBA">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3B172DCB"/>
    <w:multiLevelType w:val="hybridMultilevel"/>
    <w:tmpl w:val="D3CCBB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E3C53A4"/>
    <w:multiLevelType w:val="hybridMultilevel"/>
    <w:tmpl w:val="17E0632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3" w15:restartNumberingAfterBreak="0">
    <w:nsid w:val="44CA33C2"/>
    <w:multiLevelType w:val="hybridMultilevel"/>
    <w:tmpl w:val="D318F9D6"/>
    <w:lvl w:ilvl="0" w:tplc="3D06690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5D96372"/>
    <w:multiLevelType w:val="hybridMultilevel"/>
    <w:tmpl w:val="E19A700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5" w15:restartNumberingAfterBreak="0">
    <w:nsid w:val="4B0F4DC1"/>
    <w:multiLevelType w:val="hybridMultilevel"/>
    <w:tmpl w:val="39BE8ED8"/>
    <w:lvl w:ilvl="0" w:tplc="999A152C">
      <w:start w:val="7"/>
      <w:numFmt w:val="bullet"/>
      <w:lvlText w:val="-"/>
      <w:lvlJc w:val="left"/>
      <w:pPr>
        <w:ind w:left="1148" w:hanging="360"/>
      </w:pPr>
      <w:rPr>
        <w:rFonts w:ascii="Arial" w:eastAsia="Times New Roman" w:hAnsi="Arial" w:cs="Arial" w:hint="default"/>
      </w:rPr>
    </w:lvl>
    <w:lvl w:ilvl="1" w:tplc="04070003">
      <w:start w:val="1"/>
      <w:numFmt w:val="bullet"/>
      <w:lvlText w:val="o"/>
      <w:lvlJc w:val="left"/>
      <w:pPr>
        <w:ind w:left="1868" w:hanging="360"/>
      </w:pPr>
      <w:rPr>
        <w:rFonts w:ascii="Courier New" w:hAnsi="Courier New" w:cs="Courier New" w:hint="default"/>
      </w:rPr>
    </w:lvl>
    <w:lvl w:ilvl="2" w:tplc="04070005" w:tentative="1">
      <w:start w:val="1"/>
      <w:numFmt w:val="bullet"/>
      <w:lvlText w:val=""/>
      <w:lvlJc w:val="left"/>
      <w:pPr>
        <w:ind w:left="2588" w:hanging="360"/>
      </w:pPr>
      <w:rPr>
        <w:rFonts w:ascii="Wingdings" w:hAnsi="Wingdings" w:hint="default"/>
      </w:rPr>
    </w:lvl>
    <w:lvl w:ilvl="3" w:tplc="04070001" w:tentative="1">
      <w:start w:val="1"/>
      <w:numFmt w:val="bullet"/>
      <w:lvlText w:val=""/>
      <w:lvlJc w:val="left"/>
      <w:pPr>
        <w:ind w:left="3308" w:hanging="360"/>
      </w:pPr>
      <w:rPr>
        <w:rFonts w:ascii="Symbol" w:hAnsi="Symbol" w:hint="default"/>
      </w:rPr>
    </w:lvl>
    <w:lvl w:ilvl="4" w:tplc="04070003" w:tentative="1">
      <w:start w:val="1"/>
      <w:numFmt w:val="bullet"/>
      <w:lvlText w:val="o"/>
      <w:lvlJc w:val="left"/>
      <w:pPr>
        <w:ind w:left="4028" w:hanging="360"/>
      </w:pPr>
      <w:rPr>
        <w:rFonts w:ascii="Courier New" w:hAnsi="Courier New" w:cs="Courier New" w:hint="default"/>
      </w:rPr>
    </w:lvl>
    <w:lvl w:ilvl="5" w:tplc="04070005" w:tentative="1">
      <w:start w:val="1"/>
      <w:numFmt w:val="bullet"/>
      <w:lvlText w:val=""/>
      <w:lvlJc w:val="left"/>
      <w:pPr>
        <w:ind w:left="4748" w:hanging="360"/>
      </w:pPr>
      <w:rPr>
        <w:rFonts w:ascii="Wingdings" w:hAnsi="Wingdings" w:hint="default"/>
      </w:rPr>
    </w:lvl>
    <w:lvl w:ilvl="6" w:tplc="04070001" w:tentative="1">
      <w:start w:val="1"/>
      <w:numFmt w:val="bullet"/>
      <w:lvlText w:val=""/>
      <w:lvlJc w:val="left"/>
      <w:pPr>
        <w:ind w:left="5468" w:hanging="360"/>
      </w:pPr>
      <w:rPr>
        <w:rFonts w:ascii="Symbol" w:hAnsi="Symbol" w:hint="default"/>
      </w:rPr>
    </w:lvl>
    <w:lvl w:ilvl="7" w:tplc="04070003" w:tentative="1">
      <w:start w:val="1"/>
      <w:numFmt w:val="bullet"/>
      <w:lvlText w:val="o"/>
      <w:lvlJc w:val="left"/>
      <w:pPr>
        <w:ind w:left="6188" w:hanging="360"/>
      </w:pPr>
      <w:rPr>
        <w:rFonts w:ascii="Courier New" w:hAnsi="Courier New" w:cs="Courier New" w:hint="default"/>
      </w:rPr>
    </w:lvl>
    <w:lvl w:ilvl="8" w:tplc="04070005" w:tentative="1">
      <w:start w:val="1"/>
      <w:numFmt w:val="bullet"/>
      <w:lvlText w:val=""/>
      <w:lvlJc w:val="left"/>
      <w:pPr>
        <w:ind w:left="6908" w:hanging="360"/>
      </w:pPr>
      <w:rPr>
        <w:rFonts w:ascii="Wingdings" w:hAnsi="Wingdings" w:hint="default"/>
      </w:rPr>
    </w:lvl>
  </w:abstractNum>
  <w:abstractNum w:abstractNumId="26" w15:restartNumberingAfterBreak="0">
    <w:nsid w:val="4E3755AB"/>
    <w:multiLevelType w:val="singleLevel"/>
    <w:tmpl w:val="43384FE4"/>
    <w:lvl w:ilvl="0">
      <w:start w:val="1"/>
      <w:numFmt w:val="bullet"/>
      <w:pStyle w:val="Aufzhlungszeichen"/>
      <w:lvlText w:val=""/>
      <w:lvlJc w:val="left"/>
      <w:pPr>
        <w:tabs>
          <w:tab w:val="num" w:pos="360"/>
        </w:tabs>
        <w:ind w:left="340" w:hanging="340"/>
      </w:pPr>
      <w:rPr>
        <w:rFonts w:ascii="Symbol" w:hAnsi="Symbol" w:hint="default"/>
      </w:rPr>
    </w:lvl>
  </w:abstractNum>
  <w:abstractNum w:abstractNumId="27" w15:restartNumberingAfterBreak="0">
    <w:nsid w:val="4F721438"/>
    <w:multiLevelType w:val="singleLevel"/>
    <w:tmpl w:val="68E0C9FC"/>
    <w:lvl w:ilvl="0">
      <w:start w:val="5"/>
      <w:numFmt w:val="decimal"/>
      <w:lvlText w:val="%1."/>
      <w:lvlJc w:val="left"/>
      <w:pPr>
        <w:tabs>
          <w:tab w:val="num" w:pos="360"/>
        </w:tabs>
        <w:ind w:left="360" w:hanging="360"/>
      </w:pPr>
      <w:rPr>
        <w:rFonts w:hint="default"/>
      </w:rPr>
    </w:lvl>
  </w:abstractNum>
  <w:abstractNum w:abstractNumId="28" w15:restartNumberingAfterBreak="0">
    <w:nsid w:val="52D861A2"/>
    <w:multiLevelType w:val="hybridMultilevel"/>
    <w:tmpl w:val="A0C63792"/>
    <w:lvl w:ilvl="0" w:tplc="2E106DD2">
      <w:start w:val="1"/>
      <w:numFmt w:val="bullet"/>
      <w:lvlText w:val=""/>
      <w:lvlJc w:val="left"/>
      <w:pPr>
        <w:tabs>
          <w:tab w:val="num" w:pos="644"/>
        </w:tabs>
        <w:ind w:left="644" w:hanging="360"/>
      </w:pPr>
      <w:rPr>
        <w:rFonts w:ascii="Symbol" w:hAnsi="Symbol" w:hint="default"/>
        <w:b w:val="0"/>
        <w:strike w:val="0"/>
      </w:rPr>
    </w:lvl>
    <w:lvl w:ilvl="1" w:tplc="04070003" w:tentative="1">
      <w:start w:val="1"/>
      <w:numFmt w:val="bullet"/>
      <w:lvlText w:val="o"/>
      <w:lvlJc w:val="left"/>
      <w:pPr>
        <w:tabs>
          <w:tab w:val="num" w:pos="1293"/>
        </w:tabs>
        <w:ind w:left="1293" w:hanging="360"/>
      </w:pPr>
      <w:rPr>
        <w:rFonts w:ascii="Courier New" w:hAnsi="Courier New" w:cs="Courier New" w:hint="default"/>
      </w:rPr>
    </w:lvl>
    <w:lvl w:ilvl="2" w:tplc="04070005" w:tentative="1">
      <w:start w:val="1"/>
      <w:numFmt w:val="bullet"/>
      <w:lvlText w:val=""/>
      <w:lvlJc w:val="left"/>
      <w:pPr>
        <w:tabs>
          <w:tab w:val="num" w:pos="2013"/>
        </w:tabs>
        <w:ind w:left="2013" w:hanging="360"/>
      </w:pPr>
      <w:rPr>
        <w:rFonts w:ascii="Wingdings" w:hAnsi="Wingdings" w:hint="default"/>
      </w:rPr>
    </w:lvl>
    <w:lvl w:ilvl="3" w:tplc="04070001" w:tentative="1">
      <w:start w:val="1"/>
      <w:numFmt w:val="bullet"/>
      <w:lvlText w:val=""/>
      <w:lvlJc w:val="left"/>
      <w:pPr>
        <w:tabs>
          <w:tab w:val="num" w:pos="2733"/>
        </w:tabs>
        <w:ind w:left="2733" w:hanging="360"/>
      </w:pPr>
      <w:rPr>
        <w:rFonts w:ascii="Symbol" w:hAnsi="Symbol" w:hint="default"/>
      </w:rPr>
    </w:lvl>
    <w:lvl w:ilvl="4" w:tplc="04070003" w:tentative="1">
      <w:start w:val="1"/>
      <w:numFmt w:val="bullet"/>
      <w:lvlText w:val="o"/>
      <w:lvlJc w:val="left"/>
      <w:pPr>
        <w:tabs>
          <w:tab w:val="num" w:pos="3453"/>
        </w:tabs>
        <w:ind w:left="3453" w:hanging="360"/>
      </w:pPr>
      <w:rPr>
        <w:rFonts w:ascii="Courier New" w:hAnsi="Courier New" w:cs="Courier New" w:hint="default"/>
      </w:rPr>
    </w:lvl>
    <w:lvl w:ilvl="5" w:tplc="04070005" w:tentative="1">
      <w:start w:val="1"/>
      <w:numFmt w:val="bullet"/>
      <w:lvlText w:val=""/>
      <w:lvlJc w:val="left"/>
      <w:pPr>
        <w:tabs>
          <w:tab w:val="num" w:pos="4173"/>
        </w:tabs>
        <w:ind w:left="4173" w:hanging="360"/>
      </w:pPr>
      <w:rPr>
        <w:rFonts w:ascii="Wingdings" w:hAnsi="Wingdings" w:hint="default"/>
      </w:rPr>
    </w:lvl>
    <w:lvl w:ilvl="6" w:tplc="04070001" w:tentative="1">
      <w:start w:val="1"/>
      <w:numFmt w:val="bullet"/>
      <w:lvlText w:val=""/>
      <w:lvlJc w:val="left"/>
      <w:pPr>
        <w:tabs>
          <w:tab w:val="num" w:pos="4893"/>
        </w:tabs>
        <w:ind w:left="4893" w:hanging="360"/>
      </w:pPr>
      <w:rPr>
        <w:rFonts w:ascii="Symbol" w:hAnsi="Symbol" w:hint="default"/>
      </w:rPr>
    </w:lvl>
    <w:lvl w:ilvl="7" w:tplc="04070003" w:tentative="1">
      <w:start w:val="1"/>
      <w:numFmt w:val="bullet"/>
      <w:lvlText w:val="o"/>
      <w:lvlJc w:val="left"/>
      <w:pPr>
        <w:tabs>
          <w:tab w:val="num" w:pos="5613"/>
        </w:tabs>
        <w:ind w:left="5613" w:hanging="360"/>
      </w:pPr>
      <w:rPr>
        <w:rFonts w:ascii="Courier New" w:hAnsi="Courier New" w:cs="Courier New" w:hint="default"/>
      </w:rPr>
    </w:lvl>
    <w:lvl w:ilvl="8" w:tplc="04070005" w:tentative="1">
      <w:start w:val="1"/>
      <w:numFmt w:val="bullet"/>
      <w:lvlText w:val=""/>
      <w:lvlJc w:val="left"/>
      <w:pPr>
        <w:tabs>
          <w:tab w:val="num" w:pos="6333"/>
        </w:tabs>
        <w:ind w:left="6333" w:hanging="360"/>
      </w:pPr>
      <w:rPr>
        <w:rFonts w:ascii="Wingdings" w:hAnsi="Wingdings" w:hint="default"/>
      </w:rPr>
    </w:lvl>
  </w:abstractNum>
  <w:abstractNum w:abstractNumId="29" w15:restartNumberingAfterBreak="0">
    <w:nsid w:val="552E15A3"/>
    <w:multiLevelType w:val="hybridMultilevel"/>
    <w:tmpl w:val="720A69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5F97E26"/>
    <w:multiLevelType w:val="hybridMultilevel"/>
    <w:tmpl w:val="8098E6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875422D"/>
    <w:multiLevelType w:val="hybridMultilevel"/>
    <w:tmpl w:val="69BE1E14"/>
    <w:lvl w:ilvl="0" w:tplc="4CF603E6">
      <w:start w:val="1"/>
      <w:numFmt w:val="decimal"/>
      <w:lvlText w:val="%1."/>
      <w:lvlJc w:val="left"/>
      <w:pPr>
        <w:ind w:left="1069" w:hanging="360"/>
      </w:pPr>
      <w:rPr>
        <w:sz w:val="16"/>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32" w15:restartNumberingAfterBreak="0">
    <w:nsid w:val="5AE5581F"/>
    <w:multiLevelType w:val="hybridMultilevel"/>
    <w:tmpl w:val="6746676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F4643FB"/>
    <w:multiLevelType w:val="hybridMultilevel"/>
    <w:tmpl w:val="91B206F0"/>
    <w:lvl w:ilvl="0" w:tplc="999A152C">
      <w:start w:val="7"/>
      <w:numFmt w:val="bullet"/>
      <w:lvlText w:val="-"/>
      <w:lvlJc w:val="left"/>
      <w:pPr>
        <w:ind w:left="1428" w:hanging="360"/>
      </w:pPr>
      <w:rPr>
        <w:rFonts w:ascii="Arial" w:eastAsia="Times New Roman" w:hAnsi="Arial" w:cs="Aria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4" w15:restartNumberingAfterBreak="0">
    <w:nsid w:val="60376DB3"/>
    <w:multiLevelType w:val="hybridMultilevel"/>
    <w:tmpl w:val="FA1EE44C"/>
    <w:lvl w:ilvl="0" w:tplc="7A96374C">
      <w:start w:val="1"/>
      <w:numFmt w:val="decimal"/>
      <w:lvlText w:val="%1."/>
      <w:lvlJc w:val="left"/>
      <w:pPr>
        <w:tabs>
          <w:tab w:val="num" w:pos="360"/>
        </w:tabs>
        <w:ind w:left="360" w:hanging="360"/>
      </w:pPr>
      <w:rPr>
        <w:rFonts w:hint="default"/>
      </w:rPr>
    </w:lvl>
    <w:lvl w:ilvl="1" w:tplc="04070001">
      <w:start w:val="1"/>
      <w:numFmt w:val="bullet"/>
      <w:lvlText w:val=""/>
      <w:lvlJc w:val="left"/>
      <w:pPr>
        <w:tabs>
          <w:tab w:val="num" w:pos="796"/>
        </w:tabs>
        <w:ind w:left="796" w:hanging="360"/>
      </w:pPr>
      <w:rPr>
        <w:rFonts w:ascii="Symbol" w:hAnsi="Symbol" w:hint="default"/>
      </w:rPr>
    </w:lvl>
    <w:lvl w:ilvl="2" w:tplc="999A152C">
      <w:start w:val="7"/>
      <w:numFmt w:val="bullet"/>
      <w:lvlText w:val="-"/>
      <w:lvlJc w:val="left"/>
      <w:pPr>
        <w:tabs>
          <w:tab w:val="num" w:pos="1696"/>
        </w:tabs>
        <w:ind w:left="1696" w:hanging="360"/>
      </w:pPr>
      <w:rPr>
        <w:rFonts w:ascii="Arial" w:eastAsia="Times New Roman" w:hAnsi="Arial" w:cs="Arial" w:hint="default"/>
      </w:rPr>
    </w:lvl>
    <w:lvl w:ilvl="3" w:tplc="0407000F">
      <w:start w:val="1"/>
      <w:numFmt w:val="decimal"/>
      <w:lvlText w:val="%4."/>
      <w:lvlJc w:val="left"/>
      <w:pPr>
        <w:tabs>
          <w:tab w:val="num" w:pos="2236"/>
        </w:tabs>
        <w:ind w:left="2236" w:hanging="360"/>
      </w:pPr>
    </w:lvl>
    <w:lvl w:ilvl="4" w:tplc="04070019" w:tentative="1">
      <w:start w:val="1"/>
      <w:numFmt w:val="lowerLetter"/>
      <w:lvlText w:val="%5."/>
      <w:lvlJc w:val="left"/>
      <w:pPr>
        <w:tabs>
          <w:tab w:val="num" w:pos="2956"/>
        </w:tabs>
        <w:ind w:left="2956" w:hanging="360"/>
      </w:pPr>
    </w:lvl>
    <w:lvl w:ilvl="5" w:tplc="0407001B" w:tentative="1">
      <w:start w:val="1"/>
      <w:numFmt w:val="lowerRoman"/>
      <w:lvlText w:val="%6."/>
      <w:lvlJc w:val="right"/>
      <w:pPr>
        <w:tabs>
          <w:tab w:val="num" w:pos="3676"/>
        </w:tabs>
        <w:ind w:left="3676" w:hanging="180"/>
      </w:pPr>
    </w:lvl>
    <w:lvl w:ilvl="6" w:tplc="0407000F" w:tentative="1">
      <w:start w:val="1"/>
      <w:numFmt w:val="decimal"/>
      <w:lvlText w:val="%7."/>
      <w:lvlJc w:val="left"/>
      <w:pPr>
        <w:tabs>
          <w:tab w:val="num" w:pos="4396"/>
        </w:tabs>
        <w:ind w:left="4396" w:hanging="360"/>
      </w:pPr>
    </w:lvl>
    <w:lvl w:ilvl="7" w:tplc="04070019" w:tentative="1">
      <w:start w:val="1"/>
      <w:numFmt w:val="lowerLetter"/>
      <w:lvlText w:val="%8."/>
      <w:lvlJc w:val="left"/>
      <w:pPr>
        <w:tabs>
          <w:tab w:val="num" w:pos="5116"/>
        </w:tabs>
        <w:ind w:left="5116" w:hanging="360"/>
      </w:pPr>
    </w:lvl>
    <w:lvl w:ilvl="8" w:tplc="0407001B" w:tentative="1">
      <w:start w:val="1"/>
      <w:numFmt w:val="lowerRoman"/>
      <w:lvlText w:val="%9."/>
      <w:lvlJc w:val="right"/>
      <w:pPr>
        <w:tabs>
          <w:tab w:val="num" w:pos="5836"/>
        </w:tabs>
        <w:ind w:left="5836" w:hanging="180"/>
      </w:pPr>
    </w:lvl>
  </w:abstractNum>
  <w:abstractNum w:abstractNumId="35" w15:restartNumberingAfterBreak="0">
    <w:nsid w:val="617F1A11"/>
    <w:multiLevelType w:val="hybridMultilevel"/>
    <w:tmpl w:val="A2D450BA"/>
    <w:lvl w:ilvl="0" w:tplc="B476BAC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620B1A44"/>
    <w:multiLevelType w:val="hybridMultilevel"/>
    <w:tmpl w:val="DB9C97B0"/>
    <w:lvl w:ilvl="0" w:tplc="3BCEB84C">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C361D2F"/>
    <w:multiLevelType w:val="hybridMultilevel"/>
    <w:tmpl w:val="B4944600"/>
    <w:lvl w:ilvl="0" w:tplc="999A152C">
      <w:start w:val="7"/>
      <w:numFmt w:val="bullet"/>
      <w:lvlText w:val="-"/>
      <w:lvlJc w:val="left"/>
      <w:pPr>
        <w:ind w:left="1080" w:hanging="360"/>
      </w:pPr>
      <w:rPr>
        <w:rFonts w:ascii="Arial" w:eastAsia="Times New Roman"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8" w15:restartNumberingAfterBreak="0">
    <w:nsid w:val="728D66E8"/>
    <w:multiLevelType w:val="hybridMultilevel"/>
    <w:tmpl w:val="691E3912"/>
    <w:lvl w:ilvl="0" w:tplc="90D23318">
      <w:start w:val="5"/>
      <w:numFmt w:val="bullet"/>
      <w:lvlText w:val="•"/>
      <w:lvlJc w:val="left"/>
      <w:pPr>
        <w:ind w:left="1065" w:hanging="705"/>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C216361"/>
    <w:multiLevelType w:val="hybridMultilevel"/>
    <w:tmpl w:val="E6D4E2DE"/>
    <w:lvl w:ilvl="0" w:tplc="999A152C">
      <w:start w:val="7"/>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D574198"/>
    <w:multiLevelType w:val="hybridMultilevel"/>
    <w:tmpl w:val="15E2D2CE"/>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abstractNumId w:val="27"/>
  </w:num>
  <w:num w:numId="2">
    <w:abstractNumId w:val="28"/>
  </w:num>
  <w:num w:numId="3">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num>
  <w:num w:numId="5">
    <w:abstractNumId w:val="10"/>
  </w:num>
  <w:num w:numId="6">
    <w:abstractNumId w:val="5"/>
  </w:num>
  <w:num w:numId="7">
    <w:abstractNumId w:val="17"/>
  </w:num>
  <w:num w:numId="8">
    <w:abstractNumId w:val="34"/>
  </w:num>
  <w:num w:numId="9">
    <w:abstractNumId w:val="31"/>
  </w:num>
  <w:num w:numId="10">
    <w:abstractNumId w:val="12"/>
  </w:num>
  <w:num w:numId="11">
    <w:abstractNumId w:val="25"/>
  </w:num>
  <w:num w:numId="12">
    <w:abstractNumId w:val="9"/>
  </w:num>
  <w:num w:numId="13">
    <w:abstractNumId w:val="37"/>
  </w:num>
  <w:num w:numId="14">
    <w:abstractNumId w:val="23"/>
  </w:num>
  <w:num w:numId="15">
    <w:abstractNumId w:val="15"/>
  </w:num>
  <w:num w:numId="16">
    <w:abstractNumId w:val="35"/>
  </w:num>
  <w:num w:numId="17">
    <w:abstractNumId w:val="20"/>
  </w:num>
  <w:num w:numId="18">
    <w:abstractNumId w:val="6"/>
  </w:num>
  <w:num w:numId="19">
    <w:abstractNumId w:val="7"/>
  </w:num>
  <w:num w:numId="20">
    <w:abstractNumId w:val="13"/>
  </w:num>
  <w:num w:numId="21">
    <w:abstractNumId w:val="40"/>
  </w:num>
  <w:num w:numId="22">
    <w:abstractNumId w:val="33"/>
  </w:num>
  <w:num w:numId="23">
    <w:abstractNumId w:val="39"/>
  </w:num>
  <w:num w:numId="24">
    <w:abstractNumId w:val="1"/>
  </w:num>
  <w:num w:numId="25">
    <w:abstractNumId w:val="3"/>
  </w:num>
  <w:num w:numId="26">
    <w:abstractNumId w:val="36"/>
  </w:num>
  <w:num w:numId="27">
    <w:abstractNumId w:val="22"/>
  </w:num>
  <w:num w:numId="28">
    <w:abstractNumId w:val="8"/>
  </w:num>
  <w:num w:numId="29">
    <w:abstractNumId w:val="2"/>
  </w:num>
  <w:num w:numId="30">
    <w:abstractNumId w:val="30"/>
  </w:num>
  <w:num w:numId="31">
    <w:abstractNumId w:val="29"/>
  </w:num>
  <w:num w:numId="32">
    <w:abstractNumId w:val="38"/>
  </w:num>
  <w:num w:numId="33">
    <w:abstractNumId w:val="16"/>
  </w:num>
  <w:num w:numId="34">
    <w:abstractNumId w:val="14"/>
  </w:num>
  <w:num w:numId="35">
    <w:abstractNumId w:val="32"/>
  </w:num>
  <w:num w:numId="36">
    <w:abstractNumId w:val="0"/>
  </w:num>
  <w:num w:numId="37">
    <w:abstractNumId w:val="4"/>
  </w:num>
  <w:num w:numId="38">
    <w:abstractNumId w:val="26"/>
  </w:num>
  <w:num w:numId="39">
    <w:abstractNumId w:val="11"/>
  </w:num>
  <w:num w:numId="40">
    <w:abstractNumId w:val="24"/>
  </w:num>
  <w:num w:numId="41">
    <w:abstractNumId w:val="18"/>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bsenderDatenÜberschreiben" w:val="0"/>
    <w:docVar w:name="BK_Adresse" w:val="True"/>
    <w:docVar w:name="DritterBezeichnung" w:val="Dritter aus Schnittstelle"/>
    <w:docVar w:name="EAkteFreigegebenHinweis" w:val="Sie verfügen nicht über die erforderlichen Rechte, um das Dokument an eAkte übergeben zu können."/>
    <w:docVar w:name="istFürEAkteFreigegeben" w:val="0"/>
  </w:docVars>
  <w:rsids>
    <w:rsidRoot w:val="003563E3"/>
    <w:rsid w:val="000012AB"/>
    <w:rsid w:val="00003E2B"/>
    <w:rsid w:val="000045F9"/>
    <w:rsid w:val="00004CB9"/>
    <w:rsid w:val="000055A6"/>
    <w:rsid w:val="00006B63"/>
    <w:rsid w:val="00012196"/>
    <w:rsid w:val="00012948"/>
    <w:rsid w:val="00012A50"/>
    <w:rsid w:val="00013F69"/>
    <w:rsid w:val="000143BA"/>
    <w:rsid w:val="000216DD"/>
    <w:rsid w:val="00021A3A"/>
    <w:rsid w:val="000258E6"/>
    <w:rsid w:val="0002670C"/>
    <w:rsid w:val="00027C83"/>
    <w:rsid w:val="000310F6"/>
    <w:rsid w:val="00032570"/>
    <w:rsid w:val="00032E79"/>
    <w:rsid w:val="000337F4"/>
    <w:rsid w:val="00034C0C"/>
    <w:rsid w:val="000404AC"/>
    <w:rsid w:val="00041CD7"/>
    <w:rsid w:val="00043D5B"/>
    <w:rsid w:val="00044DAA"/>
    <w:rsid w:val="00046775"/>
    <w:rsid w:val="000469E7"/>
    <w:rsid w:val="00046F23"/>
    <w:rsid w:val="00050161"/>
    <w:rsid w:val="000509CC"/>
    <w:rsid w:val="0005103D"/>
    <w:rsid w:val="000514A0"/>
    <w:rsid w:val="00054565"/>
    <w:rsid w:val="000547C2"/>
    <w:rsid w:val="00054FF9"/>
    <w:rsid w:val="0005531B"/>
    <w:rsid w:val="000557A0"/>
    <w:rsid w:val="00060E9C"/>
    <w:rsid w:val="00062FA8"/>
    <w:rsid w:val="00063014"/>
    <w:rsid w:val="00065517"/>
    <w:rsid w:val="00065A84"/>
    <w:rsid w:val="00070F42"/>
    <w:rsid w:val="00071A07"/>
    <w:rsid w:val="00072907"/>
    <w:rsid w:val="000729E9"/>
    <w:rsid w:val="00073460"/>
    <w:rsid w:val="00075189"/>
    <w:rsid w:val="000806DC"/>
    <w:rsid w:val="000811B3"/>
    <w:rsid w:val="00081F9D"/>
    <w:rsid w:val="000820DC"/>
    <w:rsid w:val="00086424"/>
    <w:rsid w:val="00087511"/>
    <w:rsid w:val="00087962"/>
    <w:rsid w:val="00087F03"/>
    <w:rsid w:val="00092E0A"/>
    <w:rsid w:val="000A103F"/>
    <w:rsid w:val="000A2872"/>
    <w:rsid w:val="000A2928"/>
    <w:rsid w:val="000B2366"/>
    <w:rsid w:val="000B4939"/>
    <w:rsid w:val="000B5239"/>
    <w:rsid w:val="000B5871"/>
    <w:rsid w:val="000B629C"/>
    <w:rsid w:val="000C01BA"/>
    <w:rsid w:val="000C4AE6"/>
    <w:rsid w:val="000D03DD"/>
    <w:rsid w:val="000D0B02"/>
    <w:rsid w:val="000D5E85"/>
    <w:rsid w:val="000E0E78"/>
    <w:rsid w:val="000E125F"/>
    <w:rsid w:val="000E1943"/>
    <w:rsid w:val="000E406A"/>
    <w:rsid w:val="000E43BD"/>
    <w:rsid w:val="000E5691"/>
    <w:rsid w:val="000E7897"/>
    <w:rsid w:val="000E7930"/>
    <w:rsid w:val="000F0969"/>
    <w:rsid w:val="000F24CF"/>
    <w:rsid w:val="000F2A96"/>
    <w:rsid w:val="000F44A8"/>
    <w:rsid w:val="000F62C9"/>
    <w:rsid w:val="000F715B"/>
    <w:rsid w:val="00101890"/>
    <w:rsid w:val="00104A87"/>
    <w:rsid w:val="00104EA5"/>
    <w:rsid w:val="00105DD1"/>
    <w:rsid w:val="00107ED3"/>
    <w:rsid w:val="00112D3D"/>
    <w:rsid w:val="001151DA"/>
    <w:rsid w:val="00116097"/>
    <w:rsid w:val="00116B6D"/>
    <w:rsid w:val="00116B7F"/>
    <w:rsid w:val="00117386"/>
    <w:rsid w:val="00117D6E"/>
    <w:rsid w:val="00117DEB"/>
    <w:rsid w:val="00121339"/>
    <w:rsid w:val="00122373"/>
    <w:rsid w:val="00123F2D"/>
    <w:rsid w:val="00124157"/>
    <w:rsid w:val="00124F4A"/>
    <w:rsid w:val="0013043C"/>
    <w:rsid w:val="001306B2"/>
    <w:rsid w:val="00130B0C"/>
    <w:rsid w:val="00130DD4"/>
    <w:rsid w:val="00130FA7"/>
    <w:rsid w:val="00131F02"/>
    <w:rsid w:val="00133A7C"/>
    <w:rsid w:val="00137676"/>
    <w:rsid w:val="001379B1"/>
    <w:rsid w:val="00140A46"/>
    <w:rsid w:val="001417A8"/>
    <w:rsid w:val="00142083"/>
    <w:rsid w:val="00142490"/>
    <w:rsid w:val="0014525E"/>
    <w:rsid w:val="0014567D"/>
    <w:rsid w:val="00145F00"/>
    <w:rsid w:val="00147D3A"/>
    <w:rsid w:val="00152ED1"/>
    <w:rsid w:val="00152F9B"/>
    <w:rsid w:val="00153AED"/>
    <w:rsid w:val="001553D7"/>
    <w:rsid w:val="00156432"/>
    <w:rsid w:val="00156E9F"/>
    <w:rsid w:val="00157802"/>
    <w:rsid w:val="001628FE"/>
    <w:rsid w:val="0016534B"/>
    <w:rsid w:val="00165F0D"/>
    <w:rsid w:val="00166075"/>
    <w:rsid w:val="001674A3"/>
    <w:rsid w:val="00167757"/>
    <w:rsid w:val="001701C8"/>
    <w:rsid w:val="00170828"/>
    <w:rsid w:val="00171B38"/>
    <w:rsid w:val="00176D97"/>
    <w:rsid w:val="00176EA8"/>
    <w:rsid w:val="00177036"/>
    <w:rsid w:val="001807E6"/>
    <w:rsid w:val="00182450"/>
    <w:rsid w:val="00183F3F"/>
    <w:rsid w:val="001841AA"/>
    <w:rsid w:val="00187CCE"/>
    <w:rsid w:val="00191204"/>
    <w:rsid w:val="00192E4E"/>
    <w:rsid w:val="00192E64"/>
    <w:rsid w:val="00192FEE"/>
    <w:rsid w:val="00193EB3"/>
    <w:rsid w:val="00193FCF"/>
    <w:rsid w:val="00195196"/>
    <w:rsid w:val="001973F7"/>
    <w:rsid w:val="00197A0C"/>
    <w:rsid w:val="001A027B"/>
    <w:rsid w:val="001A1608"/>
    <w:rsid w:val="001A5EC1"/>
    <w:rsid w:val="001A6CF0"/>
    <w:rsid w:val="001B1483"/>
    <w:rsid w:val="001B1FC6"/>
    <w:rsid w:val="001B2718"/>
    <w:rsid w:val="001B3A1B"/>
    <w:rsid w:val="001B3D48"/>
    <w:rsid w:val="001B48B8"/>
    <w:rsid w:val="001B52D0"/>
    <w:rsid w:val="001B53F8"/>
    <w:rsid w:val="001B58F3"/>
    <w:rsid w:val="001B68DB"/>
    <w:rsid w:val="001B7B01"/>
    <w:rsid w:val="001C0295"/>
    <w:rsid w:val="001C10E0"/>
    <w:rsid w:val="001C17B8"/>
    <w:rsid w:val="001C2A88"/>
    <w:rsid w:val="001C61E6"/>
    <w:rsid w:val="001C6AD7"/>
    <w:rsid w:val="001C6AF6"/>
    <w:rsid w:val="001C7362"/>
    <w:rsid w:val="001C76B1"/>
    <w:rsid w:val="001C7B3C"/>
    <w:rsid w:val="001D1059"/>
    <w:rsid w:val="001D2622"/>
    <w:rsid w:val="001D2842"/>
    <w:rsid w:val="001D3CC1"/>
    <w:rsid w:val="001D47CE"/>
    <w:rsid w:val="001D5A9E"/>
    <w:rsid w:val="001D6B30"/>
    <w:rsid w:val="001E389E"/>
    <w:rsid w:val="001E49A5"/>
    <w:rsid w:val="001E5FB1"/>
    <w:rsid w:val="001E675D"/>
    <w:rsid w:val="001E7176"/>
    <w:rsid w:val="001E72DA"/>
    <w:rsid w:val="001E7DBA"/>
    <w:rsid w:val="001F0F2D"/>
    <w:rsid w:val="001F4BA3"/>
    <w:rsid w:val="001F50BA"/>
    <w:rsid w:val="001F655C"/>
    <w:rsid w:val="001F6A62"/>
    <w:rsid w:val="002010B5"/>
    <w:rsid w:val="0020179A"/>
    <w:rsid w:val="00202024"/>
    <w:rsid w:val="002020E5"/>
    <w:rsid w:val="00205861"/>
    <w:rsid w:val="00206BAE"/>
    <w:rsid w:val="0021033D"/>
    <w:rsid w:val="00214C2B"/>
    <w:rsid w:val="002164E8"/>
    <w:rsid w:val="0021666E"/>
    <w:rsid w:val="00216CA5"/>
    <w:rsid w:val="00221762"/>
    <w:rsid w:val="002228D1"/>
    <w:rsid w:val="00224881"/>
    <w:rsid w:val="00224AD9"/>
    <w:rsid w:val="00225103"/>
    <w:rsid w:val="00225AD9"/>
    <w:rsid w:val="00227491"/>
    <w:rsid w:val="00231131"/>
    <w:rsid w:val="00232986"/>
    <w:rsid w:val="002329CD"/>
    <w:rsid w:val="0023336A"/>
    <w:rsid w:val="00235D64"/>
    <w:rsid w:val="002363A1"/>
    <w:rsid w:val="0023711F"/>
    <w:rsid w:val="00240D36"/>
    <w:rsid w:val="00245780"/>
    <w:rsid w:val="00245F07"/>
    <w:rsid w:val="00246244"/>
    <w:rsid w:val="0024757F"/>
    <w:rsid w:val="002475C7"/>
    <w:rsid w:val="00250102"/>
    <w:rsid w:val="002566A5"/>
    <w:rsid w:val="0025719D"/>
    <w:rsid w:val="0026212E"/>
    <w:rsid w:val="0026251B"/>
    <w:rsid w:val="00265816"/>
    <w:rsid w:val="00266210"/>
    <w:rsid w:val="002739C3"/>
    <w:rsid w:val="00274AEF"/>
    <w:rsid w:val="00275EDA"/>
    <w:rsid w:val="002760E3"/>
    <w:rsid w:val="00276BFB"/>
    <w:rsid w:val="00277390"/>
    <w:rsid w:val="00281776"/>
    <w:rsid w:val="002838D5"/>
    <w:rsid w:val="002851B4"/>
    <w:rsid w:val="00286F2A"/>
    <w:rsid w:val="00287C1E"/>
    <w:rsid w:val="00293798"/>
    <w:rsid w:val="002A375A"/>
    <w:rsid w:val="002A44A0"/>
    <w:rsid w:val="002A54A4"/>
    <w:rsid w:val="002A60C6"/>
    <w:rsid w:val="002A7882"/>
    <w:rsid w:val="002B07EB"/>
    <w:rsid w:val="002B16C4"/>
    <w:rsid w:val="002B1E4B"/>
    <w:rsid w:val="002B440C"/>
    <w:rsid w:val="002B6153"/>
    <w:rsid w:val="002B667B"/>
    <w:rsid w:val="002B6FA6"/>
    <w:rsid w:val="002C092F"/>
    <w:rsid w:val="002C3602"/>
    <w:rsid w:val="002C5C3C"/>
    <w:rsid w:val="002D0222"/>
    <w:rsid w:val="002D124A"/>
    <w:rsid w:val="002D1668"/>
    <w:rsid w:val="002D186C"/>
    <w:rsid w:val="002D2550"/>
    <w:rsid w:val="002D4424"/>
    <w:rsid w:val="002D4670"/>
    <w:rsid w:val="002E0486"/>
    <w:rsid w:val="002E3281"/>
    <w:rsid w:val="002E389A"/>
    <w:rsid w:val="002E483D"/>
    <w:rsid w:val="002E677B"/>
    <w:rsid w:val="002E6A8C"/>
    <w:rsid w:val="002E6FDE"/>
    <w:rsid w:val="002F31FD"/>
    <w:rsid w:val="002F37F8"/>
    <w:rsid w:val="002F42AE"/>
    <w:rsid w:val="002F51BF"/>
    <w:rsid w:val="002F5D0A"/>
    <w:rsid w:val="002F7BBB"/>
    <w:rsid w:val="0030153B"/>
    <w:rsid w:val="00301ED2"/>
    <w:rsid w:val="00302485"/>
    <w:rsid w:val="00302878"/>
    <w:rsid w:val="003057CF"/>
    <w:rsid w:val="003069D5"/>
    <w:rsid w:val="003073FF"/>
    <w:rsid w:val="00310633"/>
    <w:rsid w:val="003106C1"/>
    <w:rsid w:val="00311571"/>
    <w:rsid w:val="00311776"/>
    <w:rsid w:val="00313D51"/>
    <w:rsid w:val="00314D1E"/>
    <w:rsid w:val="00316F44"/>
    <w:rsid w:val="00320479"/>
    <w:rsid w:val="00320B36"/>
    <w:rsid w:val="003229D0"/>
    <w:rsid w:val="003236CA"/>
    <w:rsid w:val="00326303"/>
    <w:rsid w:val="00326D85"/>
    <w:rsid w:val="00331B26"/>
    <w:rsid w:val="00331DC3"/>
    <w:rsid w:val="003348B7"/>
    <w:rsid w:val="003362CF"/>
    <w:rsid w:val="00337089"/>
    <w:rsid w:val="0034194D"/>
    <w:rsid w:val="003434B5"/>
    <w:rsid w:val="003436B7"/>
    <w:rsid w:val="003439FF"/>
    <w:rsid w:val="0034401F"/>
    <w:rsid w:val="00344BC3"/>
    <w:rsid w:val="003456C1"/>
    <w:rsid w:val="0034746B"/>
    <w:rsid w:val="0034765E"/>
    <w:rsid w:val="00350F03"/>
    <w:rsid w:val="00353FD9"/>
    <w:rsid w:val="003563E3"/>
    <w:rsid w:val="00356C97"/>
    <w:rsid w:val="0035758F"/>
    <w:rsid w:val="00357C88"/>
    <w:rsid w:val="00360A74"/>
    <w:rsid w:val="003622D8"/>
    <w:rsid w:val="003654C7"/>
    <w:rsid w:val="00366A72"/>
    <w:rsid w:val="00366C71"/>
    <w:rsid w:val="003673D5"/>
    <w:rsid w:val="003674E6"/>
    <w:rsid w:val="00370A69"/>
    <w:rsid w:val="00371B42"/>
    <w:rsid w:val="003720D2"/>
    <w:rsid w:val="00377772"/>
    <w:rsid w:val="00377F88"/>
    <w:rsid w:val="00380247"/>
    <w:rsid w:val="0038198E"/>
    <w:rsid w:val="00381FD2"/>
    <w:rsid w:val="00382706"/>
    <w:rsid w:val="0038272A"/>
    <w:rsid w:val="00382B46"/>
    <w:rsid w:val="003857FD"/>
    <w:rsid w:val="00385A66"/>
    <w:rsid w:val="0039011A"/>
    <w:rsid w:val="003935B8"/>
    <w:rsid w:val="003947FF"/>
    <w:rsid w:val="00396A7E"/>
    <w:rsid w:val="00397102"/>
    <w:rsid w:val="003A11FB"/>
    <w:rsid w:val="003A2BE1"/>
    <w:rsid w:val="003A5914"/>
    <w:rsid w:val="003A68EE"/>
    <w:rsid w:val="003A7CF9"/>
    <w:rsid w:val="003B04B8"/>
    <w:rsid w:val="003B0747"/>
    <w:rsid w:val="003B0DA1"/>
    <w:rsid w:val="003B1458"/>
    <w:rsid w:val="003B37E6"/>
    <w:rsid w:val="003B4D8B"/>
    <w:rsid w:val="003B723F"/>
    <w:rsid w:val="003C1F5B"/>
    <w:rsid w:val="003C64BA"/>
    <w:rsid w:val="003C64BC"/>
    <w:rsid w:val="003C6F6D"/>
    <w:rsid w:val="003C7B7F"/>
    <w:rsid w:val="003D0CCA"/>
    <w:rsid w:val="003D13A6"/>
    <w:rsid w:val="003D337F"/>
    <w:rsid w:val="003D3658"/>
    <w:rsid w:val="003D519A"/>
    <w:rsid w:val="003D573D"/>
    <w:rsid w:val="003E12A8"/>
    <w:rsid w:val="003E35BB"/>
    <w:rsid w:val="003E4B16"/>
    <w:rsid w:val="003E4B9C"/>
    <w:rsid w:val="003E621A"/>
    <w:rsid w:val="003E6853"/>
    <w:rsid w:val="003E7123"/>
    <w:rsid w:val="003F1059"/>
    <w:rsid w:val="003F3601"/>
    <w:rsid w:val="003F737B"/>
    <w:rsid w:val="003F7A12"/>
    <w:rsid w:val="003F7BE6"/>
    <w:rsid w:val="003F7F5E"/>
    <w:rsid w:val="004006CD"/>
    <w:rsid w:val="004016D9"/>
    <w:rsid w:val="004050C2"/>
    <w:rsid w:val="00406826"/>
    <w:rsid w:val="0041511B"/>
    <w:rsid w:val="004156A8"/>
    <w:rsid w:val="00415AD7"/>
    <w:rsid w:val="0042041B"/>
    <w:rsid w:val="00420768"/>
    <w:rsid w:val="004217B5"/>
    <w:rsid w:val="00421A0F"/>
    <w:rsid w:val="00421B2F"/>
    <w:rsid w:val="00422F0F"/>
    <w:rsid w:val="0042362F"/>
    <w:rsid w:val="0042444F"/>
    <w:rsid w:val="004252CE"/>
    <w:rsid w:val="0042664C"/>
    <w:rsid w:val="0042697D"/>
    <w:rsid w:val="00426D49"/>
    <w:rsid w:val="0043068E"/>
    <w:rsid w:val="00430F06"/>
    <w:rsid w:val="00432822"/>
    <w:rsid w:val="00432BBE"/>
    <w:rsid w:val="00434AC9"/>
    <w:rsid w:val="004369CE"/>
    <w:rsid w:val="004406B3"/>
    <w:rsid w:val="004408EB"/>
    <w:rsid w:val="0044176C"/>
    <w:rsid w:val="00441B0E"/>
    <w:rsid w:val="00442228"/>
    <w:rsid w:val="00442D8C"/>
    <w:rsid w:val="00443D0F"/>
    <w:rsid w:val="004442D3"/>
    <w:rsid w:val="00446466"/>
    <w:rsid w:val="004474C1"/>
    <w:rsid w:val="00450381"/>
    <w:rsid w:val="00452251"/>
    <w:rsid w:val="00454136"/>
    <w:rsid w:val="0045620A"/>
    <w:rsid w:val="004562DE"/>
    <w:rsid w:val="00457874"/>
    <w:rsid w:val="00460968"/>
    <w:rsid w:val="00460EC1"/>
    <w:rsid w:val="004621F8"/>
    <w:rsid w:val="004653CF"/>
    <w:rsid w:val="00465CEA"/>
    <w:rsid w:val="00466BB5"/>
    <w:rsid w:val="0046745F"/>
    <w:rsid w:val="00470504"/>
    <w:rsid w:val="00470E84"/>
    <w:rsid w:val="0047148B"/>
    <w:rsid w:val="00473F27"/>
    <w:rsid w:val="00474D10"/>
    <w:rsid w:val="0047622F"/>
    <w:rsid w:val="004831B9"/>
    <w:rsid w:val="00483C6B"/>
    <w:rsid w:val="00483F64"/>
    <w:rsid w:val="0048639E"/>
    <w:rsid w:val="00490F7C"/>
    <w:rsid w:val="0049262A"/>
    <w:rsid w:val="00492837"/>
    <w:rsid w:val="00492E8C"/>
    <w:rsid w:val="00497464"/>
    <w:rsid w:val="004A0FAB"/>
    <w:rsid w:val="004A6E22"/>
    <w:rsid w:val="004B00F0"/>
    <w:rsid w:val="004B1413"/>
    <w:rsid w:val="004B451F"/>
    <w:rsid w:val="004B775E"/>
    <w:rsid w:val="004C11EC"/>
    <w:rsid w:val="004C2649"/>
    <w:rsid w:val="004C3D53"/>
    <w:rsid w:val="004D091E"/>
    <w:rsid w:val="004D2F0F"/>
    <w:rsid w:val="004D3D92"/>
    <w:rsid w:val="004F07AB"/>
    <w:rsid w:val="004F132D"/>
    <w:rsid w:val="004F135B"/>
    <w:rsid w:val="004F136D"/>
    <w:rsid w:val="004F2039"/>
    <w:rsid w:val="004F2BA6"/>
    <w:rsid w:val="004F2DAE"/>
    <w:rsid w:val="004F4359"/>
    <w:rsid w:val="004F5307"/>
    <w:rsid w:val="004F6333"/>
    <w:rsid w:val="004F6EE1"/>
    <w:rsid w:val="004F787B"/>
    <w:rsid w:val="00500072"/>
    <w:rsid w:val="00501246"/>
    <w:rsid w:val="00502498"/>
    <w:rsid w:val="00503BE3"/>
    <w:rsid w:val="00506DA2"/>
    <w:rsid w:val="005079C2"/>
    <w:rsid w:val="00507B8E"/>
    <w:rsid w:val="00507CC3"/>
    <w:rsid w:val="0051130D"/>
    <w:rsid w:val="00512C13"/>
    <w:rsid w:val="00513415"/>
    <w:rsid w:val="005155EB"/>
    <w:rsid w:val="00515A28"/>
    <w:rsid w:val="00515F2C"/>
    <w:rsid w:val="00516EBF"/>
    <w:rsid w:val="0051706D"/>
    <w:rsid w:val="00517A6C"/>
    <w:rsid w:val="00520A72"/>
    <w:rsid w:val="00526077"/>
    <w:rsid w:val="00526EE4"/>
    <w:rsid w:val="005275FA"/>
    <w:rsid w:val="00531770"/>
    <w:rsid w:val="00531A02"/>
    <w:rsid w:val="00533AC3"/>
    <w:rsid w:val="00540B8B"/>
    <w:rsid w:val="005411C8"/>
    <w:rsid w:val="00541C78"/>
    <w:rsid w:val="00542873"/>
    <w:rsid w:val="00543AA1"/>
    <w:rsid w:val="005442B9"/>
    <w:rsid w:val="005443E2"/>
    <w:rsid w:val="00544826"/>
    <w:rsid w:val="005511A1"/>
    <w:rsid w:val="00555167"/>
    <w:rsid w:val="00555E20"/>
    <w:rsid w:val="005572FD"/>
    <w:rsid w:val="00557781"/>
    <w:rsid w:val="00562533"/>
    <w:rsid w:val="00562F39"/>
    <w:rsid w:val="005640AA"/>
    <w:rsid w:val="005673A5"/>
    <w:rsid w:val="005710D8"/>
    <w:rsid w:val="005716D3"/>
    <w:rsid w:val="005722BB"/>
    <w:rsid w:val="005726B8"/>
    <w:rsid w:val="00573CA5"/>
    <w:rsid w:val="00573E6A"/>
    <w:rsid w:val="00573EAD"/>
    <w:rsid w:val="005768A4"/>
    <w:rsid w:val="00580C20"/>
    <w:rsid w:val="0058186D"/>
    <w:rsid w:val="00581CD2"/>
    <w:rsid w:val="005900B1"/>
    <w:rsid w:val="00590580"/>
    <w:rsid w:val="00593002"/>
    <w:rsid w:val="0059653D"/>
    <w:rsid w:val="00597017"/>
    <w:rsid w:val="00597F1A"/>
    <w:rsid w:val="005A0604"/>
    <w:rsid w:val="005A0E6D"/>
    <w:rsid w:val="005A1407"/>
    <w:rsid w:val="005A1A4C"/>
    <w:rsid w:val="005A1B59"/>
    <w:rsid w:val="005A67A8"/>
    <w:rsid w:val="005B10F9"/>
    <w:rsid w:val="005B36D8"/>
    <w:rsid w:val="005B6E40"/>
    <w:rsid w:val="005C0183"/>
    <w:rsid w:val="005C2970"/>
    <w:rsid w:val="005C31FC"/>
    <w:rsid w:val="005C456F"/>
    <w:rsid w:val="005C59EF"/>
    <w:rsid w:val="005D02AC"/>
    <w:rsid w:val="005D28B1"/>
    <w:rsid w:val="005D3296"/>
    <w:rsid w:val="005D34B8"/>
    <w:rsid w:val="005D50D8"/>
    <w:rsid w:val="005D5AFA"/>
    <w:rsid w:val="005D5DE0"/>
    <w:rsid w:val="005D6B25"/>
    <w:rsid w:val="005E0472"/>
    <w:rsid w:val="005E13CF"/>
    <w:rsid w:val="005E1425"/>
    <w:rsid w:val="005E4947"/>
    <w:rsid w:val="005E752D"/>
    <w:rsid w:val="005F09D4"/>
    <w:rsid w:val="005F3AFF"/>
    <w:rsid w:val="005F55E4"/>
    <w:rsid w:val="005F5B53"/>
    <w:rsid w:val="005F7236"/>
    <w:rsid w:val="00600307"/>
    <w:rsid w:val="006009F1"/>
    <w:rsid w:val="00600C72"/>
    <w:rsid w:val="0060312F"/>
    <w:rsid w:val="00604987"/>
    <w:rsid w:val="00604C1B"/>
    <w:rsid w:val="006055C6"/>
    <w:rsid w:val="00607CE8"/>
    <w:rsid w:val="00607EBC"/>
    <w:rsid w:val="00610B02"/>
    <w:rsid w:val="006117C2"/>
    <w:rsid w:val="00613592"/>
    <w:rsid w:val="006166B5"/>
    <w:rsid w:val="00617767"/>
    <w:rsid w:val="0062395B"/>
    <w:rsid w:val="0062456B"/>
    <w:rsid w:val="00627944"/>
    <w:rsid w:val="006305E9"/>
    <w:rsid w:val="0063093B"/>
    <w:rsid w:val="0063219B"/>
    <w:rsid w:val="00633003"/>
    <w:rsid w:val="00634332"/>
    <w:rsid w:val="00635334"/>
    <w:rsid w:val="00641DC0"/>
    <w:rsid w:val="00643058"/>
    <w:rsid w:val="00647616"/>
    <w:rsid w:val="00647A9E"/>
    <w:rsid w:val="00650CA3"/>
    <w:rsid w:val="0065201A"/>
    <w:rsid w:val="006525F5"/>
    <w:rsid w:val="006608DE"/>
    <w:rsid w:val="0066217F"/>
    <w:rsid w:val="0066610B"/>
    <w:rsid w:val="00666716"/>
    <w:rsid w:val="00666AF1"/>
    <w:rsid w:val="006678A1"/>
    <w:rsid w:val="006702B5"/>
    <w:rsid w:val="00670E58"/>
    <w:rsid w:val="00671BED"/>
    <w:rsid w:val="00671FF9"/>
    <w:rsid w:val="00672A18"/>
    <w:rsid w:val="006738B9"/>
    <w:rsid w:val="0067459C"/>
    <w:rsid w:val="00674D64"/>
    <w:rsid w:val="00675444"/>
    <w:rsid w:val="0067575C"/>
    <w:rsid w:val="00677813"/>
    <w:rsid w:val="0068098C"/>
    <w:rsid w:val="00682260"/>
    <w:rsid w:val="0068245C"/>
    <w:rsid w:val="00687C6A"/>
    <w:rsid w:val="0069165B"/>
    <w:rsid w:val="006917D3"/>
    <w:rsid w:val="00691BE1"/>
    <w:rsid w:val="0069255B"/>
    <w:rsid w:val="00695641"/>
    <w:rsid w:val="0069575E"/>
    <w:rsid w:val="006A021D"/>
    <w:rsid w:val="006A2A5A"/>
    <w:rsid w:val="006A32BF"/>
    <w:rsid w:val="006A4357"/>
    <w:rsid w:val="006A530A"/>
    <w:rsid w:val="006B1E26"/>
    <w:rsid w:val="006B30C8"/>
    <w:rsid w:val="006B6DB7"/>
    <w:rsid w:val="006C2B2F"/>
    <w:rsid w:val="006C2C6B"/>
    <w:rsid w:val="006C36F7"/>
    <w:rsid w:val="006C4FD3"/>
    <w:rsid w:val="006C728E"/>
    <w:rsid w:val="006C7790"/>
    <w:rsid w:val="006D17B9"/>
    <w:rsid w:val="006D1E26"/>
    <w:rsid w:val="006D24CB"/>
    <w:rsid w:val="006D2BB5"/>
    <w:rsid w:val="006D3275"/>
    <w:rsid w:val="006D452D"/>
    <w:rsid w:val="006D54D1"/>
    <w:rsid w:val="006D5561"/>
    <w:rsid w:val="006D6396"/>
    <w:rsid w:val="006D700D"/>
    <w:rsid w:val="006D781E"/>
    <w:rsid w:val="006E0BDD"/>
    <w:rsid w:val="006E1215"/>
    <w:rsid w:val="006E1CFB"/>
    <w:rsid w:val="006E31E4"/>
    <w:rsid w:val="006E3AD1"/>
    <w:rsid w:val="006E49A2"/>
    <w:rsid w:val="006E4A76"/>
    <w:rsid w:val="006E6086"/>
    <w:rsid w:val="006E6883"/>
    <w:rsid w:val="006E7A62"/>
    <w:rsid w:val="006F061F"/>
    <w:rsid w:val="006F13A4"/>
    <w:rsid w:val="006F1EE1"/>
    <w:rsid w:val="006F3A97"/>
    <w:rsid w:val="006F3B55"/>
    <w:rsid w:val="006F4C16"/>
    <w:rsid w:val="006F5768"/>
    <w:rsid w:val="006F705C"/>
    <w:rsid w:val="006F7BFE"/>
    <w:rsid w:val="007009E8"/>
    <w:rsid w:val="007033B2"/>
    <w:rsid w:val="00710054"/>
    <w:rsid w:val="00712B35"/>
    <w:rsid w:val="007136C1"/>
    <w:rsid w:val="00720DDB"/>
    <w:rsid w:val="00724575"/>
    <w:rsid w:val="00726962"/>
    <w:rsid w:val="00727594"/>
    <w:rsid w:val="00733691"/>
    <w:rsid w:val="00734A3E"/>
    <w:rsid w:val="00735D93"/>
    <w:rsid w:val="0073761C"/>
    <w:rsid w:val="007405A4"/>
    <w:rsid w:val="00743951"/>
    <w:rsid w:val="00743AF1"/>
    <w:rsid w:val="00744959"/>
    <w:rsid w:val="00744E09"/>
    <w:rsid w:val="007455CE"/>
    <w:rsid w:val="007528B0"/>
    <w:rsid w:val="00753CA6"/>
    <w:rsid w:val="0075507F"/>
    <w:rsid w:val="00756A9C"/>
    <w:rsid w:val="00757E92"/>
    <w:rsid w:val="007605B7"/>
    <w:rsid w:val="00762FC5"/>
    <w:rsid w:val="0076791F"/>
    <w:rsid w:val="00770485"/>
    <w:rsid w:val="0077263B"/>
    <w:rsid w:val="00773BA4"/>
    <w:rsid w:val="00774A96"/>
    <w:rsid w:val="007800EC"/>
    <w:rsid w:val="007815A9"/>
    <w:rsid w:val="00782D4C"/>
    <w:rsid w:val="00782F85"/>
    <w:rsid w:val="00785F84"/>
    <w:rsid w:val="00786026"/>
    <w:rsid w:val="00790DBC"/>
    <w:rsid w:val="00791859"/>
    <w:rsid w:val="00793270"/>
    <w:rsid w:val="007933C6"/>
    <w:rsid w:val="00795015"/>
    <w:rsid w:val="00796A79"/>
    <w:rsid w:val="007A15F1"/>
    <w:rsid w:val="007A279D"/>
    <w:rsid w:val="007A2B76"/>
    <w:rsid w:val="007A42D4"/>
    <w:rsid w:val="007A7284"/>
    <w:rsid w:val="007A78EE"/>
    <w:rsid w:val="007A7E24"/>
    <w:rsid w:val="007B073A"/>
    <w:rsid w:val="007B07E4"/>
    <w:rsid w:val="007B330C"/>
    <w:rsid w:val="007B3704"/>
    <w:rsid w:val="007B467C"/>
    <w:rsid w:val="007B54F8"/>
    <w:rsid w:val="007B63E1"/>
    <w:rsid w:val="007B7859"/>
    <w:rsid w:val="007B7943"/>
    <w:rsid w:val="007C0C7D"/>
    <w:rsid w:val="007C15F1"/>
    <w:rsid w:val="007C3397"/>
    <w:rsid w:val="007C488A"/>
    <w:rsid w:val="007C5414"/>
    <w:rsid w:val="007C69DB"/>
    <w:rsid w:val="007C7E99"/>
    <w:rsid w:val="007D009A"/>
    <w:rsid w:val="007D0B39"/>
    <w:rsid w:val="007D0F75"/>
    <w:rsid w:val="007D23EF"/>
    <w:rsid w:val="007D2DCE"/>
    <w:rsid w:val="007D3BA7"/>
    <w:rsid w:val="007D4360"/>
    <w:rsid w:val="007D5EA2"/>
    <w:rsid w:val="007D71E8"/>
    <w:rsid w:val="007E1A54"/>
    <w:rsid w:val="007E2A38"/>
    <w:rsid w:val="007E2DB2"/>
    <w:rsid w:val="007E4EE1"/>
    <w:rsid w:val="007E6FC9"/>
    <w:rsid w:val="007E7881"/>
    <w:rsid w:val="007F13BE"/>
    <w:rsid w:val="007F2032"/>
    <w:rsid w:val="007F2BA8"/>
    <w:rsid w:val="007F3C6B"/>
    <w:rsid w:val="007F59EE"/>
    <w:rsid w:val="00800DA0"/>
    <w:rsid w:val="008030BC"/>
    <w:rsid w:val="00804456"/>
    <w:rsid w:val="0080459B"/>
    <w:rsid w:val="00814E28"/>
    <w:rsid w:val="008176F4"/>
    <w:rsid w:val="00820B9E"/>
    <w:rsid w:val="008249AB"/>
    <w:rsid w:val="00825C19"/>
    <w:rsid w:val="00826A2F"/>
    <w:rsid w:val="00832906"/>
    <w:rsid w:val="0083323B"/>
    <w:rsid w:val="00833B38"/>
    <w:rsid w:val="00834233"/>
    <w:rsid w:val="00834CBD"/>
    <w:rsid w:val="008400CB"/>
    <w:rsid w:val="008423B8"/>
    <w:rsid w:val="008455D4"/>
    <w:rsid w:val="00845E89"/>
    <w:rsid w:val="00851E55"/>
    <w:rsid w:val="00852821"/>
    <w:rsid w:val="00853DB4"/>
    <w:rsid w:val="00854D9F"/>
    <w:rsid w:val="00855C70"/>
    <w:rsid w:val="00857FB0"/>
    <w:rsid w:val="00860243"/>
    <w:rsid w:val="00864CDB"/>
    <w:rsid w:val="00865D4A"/>
    <w:rsid w:val="00866360"/>
    <w:rsid w:val="00867330"/>
    <w:rsid w:val="00872B96"/>
    <w:rsid w:val="008735F3"/>
    <w:rsid w:val="00874EFC"/>
    <w:rsid w:val="008751F3"/>
    <w:rsid w:val="0088055E"/>
    <w:rsid w:val="00880878"/>
    <w:rsid w:val="00885E50"/>
    <w:rsid w:val="00887090"/>
    <w:rsid w:val="00890CA2"/>
    <w:rsid w:val="008918C2"/>
    <w:rsid w:val="00892346"/>
    <w:rsid w:val="008940D3"/>
    <w:rsid w:val="00895765"/>
    <w:rsid w:val="008967AE"/>
    <w:rsid w:val="00896899"/>
    <w:rsid w:val="008A379D"/>
    <w:rsid w:val="008A3CCB"/>
    <w:rsid w:val="008A63B3"/>
    <w:rsid w:val="008B11AF"/>
    <w:rsid w:val="008B3B8E"/>
    <w:rsid w:val="008B3D45"/>
    <w:rsid w:val="008B5617"/>
    <w:rsid w:val="008B790A"/>
    <w:rsid w:val="008C000B"/>
    <w:rsid w:val="008C36C9"/>
    <w:rsid w:val="008C3EEC"/>
    <w:rsid w:val="008C4A60"/>
    <w:rsid w:val="008C5070"/>
    <w:rsid w:val="008C6C42"/>
    <w:rsid w:val="008C7911"/>
    <w:rsid w:val="008D0548"/>
    <w:rsid w:val="008D09FE"/>
    <w:rsid w:val="008D38F9"/>
    <w:rsid w:val="008D3EF5"/>
    <w:rsid w:val="008D5CD8"/>
    <w:rsid w:val="008D632E"/>
    <w:rsid w:val="008D6B65"/>
    <w:rsid w:val="008E39DA"/>
    <w:rsid w:val="008F01E8"/>
    <w:rsid w:val="008F0A67"/>
    <w:rsid w:val="008F1103"/>
    <w:rsid w:val="008F3962"/>
    <w:rsid w:val="008F41F3"/>
    <w:rsid w:val="008F5132"/>
    <w:rsid w:val="008F604A"/>
    <w:rsid w:val="008F719D"/>
    <w:rsid w:val="00900FCE"/>
    <w:rsid w:val="009028FA"/>
    <w:rsid w:val="00907428"/>
    <w:rsid w:val="0090786F"/>
    <w:rsid w:val="00910A31"/>
    <w:rsid w:val="00910D21"/>
    <w:rsid w:val="00913088"/>
    <w:rsid w:val="00913AEB"/>
    <w:rsid w:val="00913D57"/>
    <w:rsid w:val="0092038D"/>
    <w:rsid w:val="009204EE"/>
    <w:rsid w:val="00922B77"/>
    <w:rsid w:val="00923F91"/>
    <w:rsid w:val="00925038"/>
    <w:rsid w:val="009251D4"/>
    <w:rsid w:val="00925BEA"/>
    <w:rsid w:val="009313F6"/>
    <w:rsid w:val="00931AD4"/>
    <w:rsid w:val="00932541"/>
    <w:rsid w:val="00933694"/>
    <w:rsid w:val="00934C00"/>
    <w:rsid w:val="00937E30"/>
    <w:rsid w:val="009422E6"/>
    <w:rsid w:val="00943053"/>
    <w:rsid w:val="00947FE8"/>
    <w:rsid w:val="00950BE9"/>
    <w:rsid w:val="0095295E"/>
    <w:rsid w:val="00953A08"/>
    <w:rsid w:val="00953CC7"/>
    <w:rsid w:val="00953EC3"/>
    <w:rsid w:val="00953F15"/>
    <w:rsid w:val="00955077"/>
    <w:rsid w:val="009560D9"/>
    <w:rsid w:val="00956F07"/>
    <w:rsid w:val="0095793F"/>
    <w:rsid w:val="00963F32"/>
    <w:rsid w:val="00964B0E"/>
    <w:rsid w:val="00967684"/>
    <w:rsid w:val="00973DAB"/>
    <w:rsid w:val="00975146"/>
    <w:rsid w:val="009802FE"/>
    <w:rsid w:val="00980756"/>
    <w:rsid w:val="009808CE"/>
    <w:rsid w:val="00980D0E"/>
    <w:rsid w:val="00980FBE"/>
    <w:rsid w:val="00984570"/>
    <w:rsid w:val="009871BB"/>
    <w:rsid w:val="009901AF"/>
    <w:rsid w:val="009905BA"/>
    <w:rsid w:val="00990A4D"/>
    <w:rsid w:val="009928C9"/>
    <w:rsid w:val="00992EA6"/>
    <w:rsid w:val="00994719"/>
    <w:rsid w:val="00997F01"/>
    <w:rsid w:val="009A1710"/>
    <w:rsid w:val="009A4827"/>
    <w:rsid w:val="009A64C0"/>
    <w:rsid w:val="009A7001"/>
    <w:rsid w:val="009A7491"/>
    <w:rsid w:val="009B00CB"/>
    <w:rsid w:val="009B1DC4"/>
    <w:rsid w:val="009B237E"/>
    <w:rsid w:val="009B25D6"/>
    <w:rsid w:val="009B2F6F"/>
    <w:rsid w:val="009B42D5"/>
    <w:rsid w:val="009B560B"/>
    <w:rsid w:val="009C2A32"/>
    <w:rsid w:val="009C3069"/>
    <w:rsid w:val="009C3403"/>
    <w:rsid w:val="009C3A6A"/>
    <w:rsid w:val="009C3ADC"/>
    <w:rsid w:val="009C436B"/>
    <w:rsid w:val="009C5499"/>
    <w:rsid w:val="009C6E46"/>
    <w:rsid w:val="009C76EC"/>
    <w:rsid w:val="009D04DA"/>
    <w:rsid w:val="009D0EDB"/>
    <w:rsid w:val="009D37F0"/>
    <w:rsid w:val="009D54D4"/>
    <w:rsid w:val="009D5B8F"/>
    <w:rsid w:val="009D5BA2"/>
    <w:rsid w:val="009D65EF"/>
    <w:rsid w:val="009D6B46"/>
    <w:rsid w:val="009E06DE"/>
    <w:rsid w:val="009E18D1"/>
    <w:rsid w:val="009E2227"/>
    <w:rsid w:val="009E323B"/>
    <w:rsid w:val="009E3E98"/>
    <w:rsid w:val="009E40DF"/>
    <w:rsid w:val="009E7553"/>
    <w:rsid w:val="009F0A2B"/>
    <w:rsid w:val="009F25A6"/>
    <w:rsid w:val="009F27BF"/>
    <w:rsid w:val="009F2925"/>
    <w:rsid w:val="009F4F09"/>
    <w:rsid w:val="009F7B3A"/>
    <w:rsid w:val="00A04157"/>
    <w:rsid w:val="00A04A6C"/>
    <w:rsid w:val="00A05440"/>
    <w:rsid w:val="00A05ED2"/>
    <w:rsid w:val="00A07D4F"/>
    <w:rsid w:val="00A10120"/>
    <w:rsid w:val="00A13A5A"/>
    <w:rsid w:val="00A13FB8"/>
    <w:rsid w:val="00A14200"/>
    <w:rsid w:val="00A14B22"/>
    <w:rsid w:val="00A15A97"/>
    <w:rsid w:val="00A15B27"/>
    <w:rsid w:val="00A16512"/>
    <w:rsid w:val="00A22A23"/>
    <w:rsid w:val="00A25FD2"/>
    <w:rsid w:val="00A27B49"/>
    <w:rsid w:val="00A317B0"/>
    <w:rsid w:val="00A354DE"/>
    <w:rsid w:val="00A35B9A"/>
    <w:rsid w:val="00A36038"/>
    <w:rsid w:val="00A37F48"/>
    <w:rsid w:val="00A42746"/>
    <w:rsid w:val="00A43F9C"/>
    <w:rsid w:val="00A44A4E"/>
    <w:rsid w:val="00A456ED"/>
    <w:rsid w:val="00A52C2F"/>
    <w:rsid w:val="00A542E2"/>
    <w:rsid w:val="00A54A77"/>
    <w:rsid w:val="00A60266"/>
    <w:rsid w:val="00A60846"/>
    <w:rsid w:val="00A6135E"/>
    <w:rsid w:val="00A613B8"/>
    <w:rsid w:val="00A623D5"/>
    <w:rsid w:val="00A6503F"/>
    <w:rsid w:val="00A667F3"/>
    <w:rsid w:val="00A6758B"/>
    <w:rsid w:val="00A67B89"/>
    <w:rsid w:val="00A71BA4"/>
    <w:rsid w:val="00A741D4"/>
    <w:rsid w:val="00A74464"/>
    <w:rsid w:val="00A76C77"/>
    <w:rsid w:val="00A809D0"/>
    <w:rsid w:val="00A81096"/>
    <w:rsid w:val="00A82CF1"/>
    <w:rsid w:val="00A82E05"/>
    <w:rsid w:val="00A83E90"/>
    <w:rsid w:val="00A865FE"/>
    <w:rsid w:val="00A9063A"/>
    <w:rsid w:val="00A91BC0"/>
    <w:rsid w:val="00A94920"/>
    <w:rsid w:val="00A94A6D"/>
    <w:rsid w:val="00A95D66"/>
    <w:rsid w:val="00A96DEB"/>
    <w:rsid w:val="00AA0CA9"/>
    <w:rsid w:val="00AA1C7F"/>
    <w:rsid w:val="00AA5254"/>
    <w:rsid w:val="00AA5686"/>
    <w:rsid w:val="00AB1225"/>
    <w:rsid w:val="00AB1968"/>
    <w:rsid w:val="00AB26FA"/>
    <w:rsid w:val="00AB2AB0"/>
    <w:rsid w:val="00AB2DF9"/>
    <w:rsid w:val="00AB2E77"/>
    <w:rsid w:val="00AB46C8"/>
    <w:rsid w:val="00AB5A13"/>
    <w:rsid w:val="00AC1A98"/>
    <w:rsid w:val="00AC221A"/>
    <w:rsid w:val="00AC2618"/>
    <w:rsid w:val="00AC3928"/>
    <w:rsid w:val="00AC4939"/>
    <w:rsid w:val="00AC4DD0"/>
    <w:rsid w:val="00AC667D"/>
    <w:rsid w:val="00AC74C6"/>
    <w:rsid w:val="00AD012E"/>
    <w:rsid w:val="00AD0134"/>
    <w:rsid w:val="00AD2254"/>
    <w:rsid w:val="00AD2C3B"/>
    <w:rsid w:val="00AD3513"/>
    <w:rsid w:val="00AD3B18"/>
    <w:rsid w:val="00AD5EDA"/>
    <w:rsid w:val="00AD70C1"/>
    <w:rsid w:val="00AD76C8"/>
    <w:rsid w:val="00AE0D7F"/>
    <w:rsid w:val="00AE1AC8"/>
    <w:rsid w:val="00AE22BD"/>
    <w:rsid w:val="00AE3961"/>
    <w:rsid w:val="00AE4E5B"/>
    <w:rsid w:val="00AE564E"/>
    <w:rsid w:val="00AF2769"/>
    <w:rsid w:val="00AF35AA"/>
    <w:rsid w:val="00AF42B0"/>
    <w:rsid w:val="00AF43BA"/>
    <w:rsid w:val="00AF46AF"/>
    <w:rsid w:val="00AF54E6"/>
    <w:rsid w:val="00AF5712"/>
    <w:rsid w:val="00AF65DF"/>
    <w:rsid w:val="00AF6F2F"/>
    <w:rsid w:val="00B01E6F"/>
    <w:rsid w:val="00B07F3F"/>
    <w:rsid w:val="00B10474"/>
    <w:rsid w:val="00B11BF1"/>
    <w:rsid w:val="00B1273D"/>
    <w:rsid w:val="00B1289A"/>
    <w:rsid w:val="00B12939"/>
    <w:rsid w:val="00B12FE3"/>
    <w:rsid w:val="00B14EF7"/>
    <w:rsid w:val="00B175BE"/>
    <w:rsid w:val="00B21875"/>
    <w:rsid w:val="00B2262E"/>
    <w:rsid w:val="00B23C81"/>
    <w:rsid w:val="00B306FF"/>
    <w:rsid w:val="00B307A2"/>
    <w:rsid w:val="00B30F6C"/>
    <w:rsid w:val="00B31143"/>
    <w:rsid w:val="00B32718"/>
    <w:rsid w:val="00B32E5A"/>
    <w:rsid w:val="00B34528"/>
    <w:rsid w:val="00B36107"/>
    <w:rsid w:val="00B45079"/>
    <w:rsid w:val="00B4670C"/>
    <w:rsid w:val="00B468C9"/>
    <w:rsid w:val="00B46E70"/>
    <w:rsid w:val="00B4709B"/>
    <w:rsid w:val="00B563EC"/>
    <w:rsid w:val="00B72029"/>
    <w:rsid w:val="00B73AA7"/>
    <w:rsid w:val="00B75520"/>
    <w:rsid w:val="00B76AC3"/>
    <w:rsid w:val="00B80010"/>
    <w:rsid w:val="00B80890"/>
    <w:rsid w:val="00B8150C"/>
    <w:rsid w:val="00B81A66"/>
    <w:rsid w:val="00B81BCF"/>
    <w:rsid w:val="00B84051"/>
    <w:rsid w:val="00B84554"/>
    <w:rsid w:val="00B87240"/>
    <w:rsid w:val="00B87B6E"/>
    <w:rsid w:val="00B903A5"/>
    <w:rsid w:val="00B90420"/>
    <w:rsid w:val="00B92588"/>
    <w:rsid w:val="00B935CE"/>
    <w:rsid w:val="00B95BB5"/>
    <w:rsid w:val="00B9668F"/>
    <w:rsid w:val="00BA06AC"/>
    <w:rsid w:val="00BA1782"/>
    <w:rsid w:val="00BA1B6A"/>
    <w:rsid w:val="00BA251D"/>
    <w:rsid w:val="00BA4165"/>
    <w:rsid w:val="00BA512C"/>
    <w:rsid w:val="00BA592F"/>
    <w:rsid w:val="00BA6309"/>
    <w:rsid w:val="00BA6339"/>
    <w:rsid w:val="00BB1702"/>
    <w:rsid w:val="00BB2DFD"/>
    <w:rsid w:val="00BB58F8"/>
    <w:rsid w:val="00BB5F2C"/>
    <w:rsid w:val="00BB62B9"/>
    <w:rsid w:val="00BC0CD5"/>
    <w:rsid w:val="00BC17AB"/>
    <w:rsid w:val="00BC2359"/>
    <w:rsid w:val="00BC3B9E"/>
    <w:rsid w:val="00BC65BD"/>
    <w:rsid w:val="00BC6DB5"/>
    <w:rsid w:val="00BC7066"/>
    <w:rsid w:val="00BD27A7"/>
    <w:rsid w:val="00BD52DF"/>
    <w:rsid w:val="00BD613C"/>
    <w:rsid w:val="00BD6745"/>
    <w:rsid w:val="00BE45F2"/>
    <w:rsid w:val="00BE7DDD"/>
    <w:rsid w:val="00BF3D88"/>
    <w:rsid w:val="00BF50B5"/>
    <w:rsid w:val="00BF7124"/>
    <w:rsid w:val="00BF76EA"/>
    <w:rsid w:val="00C02295"/>
    <w:rsid w:val="00C0270B"/>
    <w:rsid w:val="00C03A98"/>
    <w:rsid w:val="00C04719"/>
    <w:rsid w:val="00C04DBA"/>
    <w:rsid w:val="00C04EE1"/>
    <w:rsid w:val="00C063D1"/>
    <w:rsid w:val="00C06476"/>
    <w:rsid w:val="00C06DCC"/>
    <w:rsid w:val="00C06DD5"/>
    <w:rsid w:val="00C13249"/>
    <w:rsid w:val="00C14B48"/>
    <w:rsid w:val="00C15301"/>
    <w:rsid w:val="00C15D7E"/>
    <w:rsid w:val="00C172FA"/>
    <w:rsid w:val="00C2059E"/>
    <w:rsid w:val="00C2774C"/>
    <w:rsid w:val="00C31058"/>
    <w:rsid w:val="00C33969"/>
    <w:rsid w:val="00C347D9"/>
    <w:rsid w:val="00C40428"/>
    <w:rsid w:val="00C414F9"/>
    <w:rsid w:val="00C4629A"/>
    <w:rsid w:val="00C51641"/>
    <w:rsid w:val="00C51861"/>
    <w:rsid w:val="00C524BC"/>
    <w:rsid w:val="00C56BA7"/>
    <w:rsid w:val="00C5746B"/>
    <w:rsid w:val="00C57551"/>
    <w:rsid w:val="00C576AB"/>
    <w:rsid w:val="00C61B0B"/>
    <w:rsid w:val="00C664BB"/>
    <w:rsid w:val="00C743AC"/>
    <w:rsid w:val="00C752A4"/>
    <w:rsid w:val="00C75C8E"/>
    <w:rsid w:val="00C77CF3"/>
    <w:rsid w:val="00C81672"/>
    <w:rsid w:val="00C81CEB"/>
    <w:rsid w:val="00C85390"/>
    <w:rsid w:val="00C86068"/>
    <w:rsid w:val="00C9091B"/>
    <w:rsid w:val="00C90EF9"/>
    <w:rsid w:val="00C93624"/>
    <w:rsid w:val="00C94A74"/>
    <w:rsid w:val="00C975D9"/>
    <w:rsid w:val="00CA004D"/>
    <w:rsid w:val="00CA2463"/>
    <w:rsid w:val="00CA2591"/>
    <w:rsid w:val="00CA4201"/>
    <w:rsid w:val="00CA460F"/>
    <w:rsid w:val="00CA46BF"/>
    <w:rsid w:val="00CA57CC"/>
    <w:rsid w:val="00CA6072"/>
    <w:rsid w:val="00CB0399"/>
    <w:rsid w:val="00CB0EAB"/>
    <w:rsid w:val="00CB2E74"/>
    <w:rsid w:val="00CB528A"/>
    <w:rsid w:val="00CB57C1"/>
    <w:rsid w:val="00CC1FAE"/>
    <w:rsid w:val="00CC2E43"/>
    <w:rsid w:val="00CC42CD"/>
    <w:rsid w:val="00CC63C2"/>
    <w:rsid w:val="00CC6C1C"/>
    <w:rsid w:val="00CC7972"/>
    <w:rsid w:val="00CD3219"/>
    <w:rsid w:val="00CD5519"/>
    <w:rsid w:val="00CD661A"/>
    <w:rsid w:val="00CD6FCA"/>
    <w:rsid w:val="00CD7FBF"/>
    <w:rsid w:val="00CE18A4"/>
    <w:rsid w:val="00CE1954"/>
    <w:rsid w:val="00CE2D9B"/>
    <w:rsid w:val="00CE4A6E"/>
    <w:rsid w:val="00CE59BA"/>
    <w:rsid w:val="00CE6197"/>
    <w:rsid w:val="00CE70A2"/>
    <w:rsid w:val="00CE75A4"/>
    <w:rsid w:val="00CF0096"/>
    <w:rsid w:val="00CF0464"/>
    <w:rsid w:val="00CF0A0F"/>
    <w:rsid w:val="00CF3FA2"/>
    <w:rsid w:val="00CF68ED"/>
    <w:rsid w:val="00CF702C"/>
    <w:rsid w:val="00D025C1"/>
    <w:rsid w:val="00D03271"/>
    <w:rsid w:val="00D07960"/>
    <w:rsid w:val="00D10651"/>
    <w:rsid w:val="00D10D33"/>
    <w:rsid w:val="00D1166D"/>
    <w:rsid w:val="00D11739"/>
    <w:rsid w:val="00D1267D"/>
    <w:rsid w:val="00D13A59"/>
    <w:rsid w:val="00D140DE"/>
    <w:rsid w:val="00D16D2E"/>
    <w:rsid w:val="00D2234A"/>
    <w:rsid w:val="00D24BC9"/>
    <w:rsid w:val="00D254E7"/>
    <w:rsid w:val="00D319A1"/>
    <w:rsid w:val="00D31D00"/>
    <w:rsid w:val="00D3257D"/>
    <w:rsid w:val="00D32E2B"/>
    <w:rsid w:val="00D3324E"/>
    <w:rsid w:val="00D3480F"/>
    <w:rsid w:val="00D34EFA"/>
    <w:rsid w:val="00D358CA"/>
    <w:rsid w:val="00D363BF"/>
    <w:rsid w:val="00D36D33"/>
    <w:rsid w:val="00D439C9"/>
    <w:rsid w:val="00D465A9"/>
    <w:rsid w:val="00D46C64"/>
    <w:rsid w:val="00D46D5E"/>
    <w:rsid w:val="00D5033E"/>
    <w:rsid w:val="00D50CFA"/>
    <w:rsid w:val="00D518B4"/>
    <w:rsid w:val="00D533BA"/>
    <w:rsid w:val="00D53806"/>
    <w:rsid w:val="00D63C01"/>
    <w:rsid w:val="00D6486C"/>
    <w:rsid w:val="00D7014B"/>
    <w:rsid w:val="00D70C56"/>
    <w:rsid w:val="00D7233E"/>
    <w:rsid w:val="00D73A1A"/>
    <w:rsid w:val="00D7470A"/>
    <w:rsid w:val="00D74ECC"/>
    <w:rsid w:val="00D75613"/>
    <w:rsid w:val="00D76CC4"/>
    <w:rsid w:val="00D8303B"/>
    <w:rsid w:val="00D839AC"/>
    <w:rsid w:val="00D85187"/>
    <w:rsid w:val="00D8550B"/>
    <w:rsid w:val="00D861E2"/>
    <w:rsid w:val="00D9125A"/>
    <w:rsid w:val="00D91537"/>
    <w:rsid w:val="00D934E6"/>
    <w:rsid w:val="00D93614"/>
    <w:rsid w:val="00D93FD8"/>
    <w:rsid w:val="00D942AE"/>
    <w:rsid w:val="00D97A28"/>
    <w:rsid w:val="00DA13D0"/>
    <w:rsid w:val="00DA2291"/>
    <w:rsid w:val="00DA25E5"/>
    <w:rsid w:val="00DA4834"/>
    <w:rsid w:val="00DA69AC"/>
    <w:rsid w:val="00DA7155"/>
    <w:rsid w:val="00DA74B4"/>
    <w:rsid w:val="00DB0D31"/>
    <w:rsid w:val="00DB14FB"/>
    <w:rsid w:val="00DB20F5"/>
    <w:rsid w:val="00DB31DA"/>
    <w:rsid w:val="00DB3C5B"/>
    <w:rsid w:val="00DB499F"/>
    <w:rsid w:val="00DB5161"/>
    <w:rsid w:val="00DB68BB"/>
    <w:rsid w:val="00DB6B82"/>
    <w:rsid w:val="00DB6CDE"/>
    <w:rsid w:val="00DB78FF"/>
    <w:rsid w:val="00DC0C22"/>
    <w:rsid w:val="00DC2958"/>
    <w:rsid w:val="00DC3BE3"/>
    <w:rsid w:val="00DC4AAE"/>
    <w:rsid w:val="00DC4B5F"/>
    <w:rsid w:val="00DC5F5B"/>
    <w:rsid w:val="00DC6522"/>
    <w:rsid w:val="00DD0468"/>
    <w:rsid w:val="00DD1007"/>
    <w:rsid w:val="00DD2464"/>
    <w:rsid w:val="00DD2534"/>
    <w:rsid w:val="00DD2B27"/>
    <w:rsid w:val="00DD3232"/>
    <w:rsid w:val="00DD6BD6"/>
    <w:rsid w:val="00DE4744"/>
    <w:rsid w:val="00DE6F05"/>
    <w:rsid w:val="00DE74FB"/>
    <w:rsid w:val="00DE7F8D"/>
    <w:rsid w:val="00DF12D2"/>
    <w:rsid w:val="00DF1860"/>
    <w:rsid w:val="00DF3994"/>
    <w:rsid w:val="00DF5618"/>
    <w:rsid w:val="00DF69FA"/>
    <w:rsid w:val="00DF7145"/>
    <w:rsid w:val="00E028D4"/>
    <w:rsid w:val="00E02F4F"/>
    <w:rsid w:val="00E03B07"/>
    <w:rsid w:val="00E04FC7"/>
    <w:rsid w:val="00E059B3"/>
    <w:rsid w:val="00E068DF"/>
    <w:rsid w:val="00E06A0B"/>
    <w:rsid w:val="00E06A82"/>
    <w:rsid w:val="00E07AA3"/>
    <w:rsid w:val="00E07AD4"/>
    <w:rsid w:val="00E10959"/>
    <w:rsid w:val="00E12646"/>
    <w:rsid w:val="00E13BAD"/>
    <w:rsid w:val="00E15F51"/>
    <w:rsid w:val="00E15FE9"/>
    <w:rsid w:val="00E17F44"/>
    <w:rsid w:val="00E23502"/>
    <w:rsid w:val="00E2389B"/>
    <w:rsid w:val="00E23CE6"/>
    <w:rsid w:val="00E24CF9"/>
    <w:rsid w:val="00E27441"/>
    <w:rsid w:val="00E306D9"/>
    <w:rsid w:val="00E3204C"/>
    <w:rsid w:val="00E32B94"/>
    <w:rsid w:val="00E33524"/>
    <w:rsid w:val="00E34EEA"/>
    <w:rsid w:val="00E35A83"/>
    <w:rsid w:val="00E361A1"/>
    <w:rsid w:val="00E416E8"/>
    <w:rsid w:val="00E43635"/>
    <w:rsid w:val="00E44254"/>
    <w:rsid w:val="00E449E5"/>
    <w:rsid w:val="00E46E48"/>
    <w:rsid w:val="00E511DA"/>
    <w:rsid w:val="00E51D61"/>
    <w:rsid w:val="00E557BF"/>
    <w:rsid w:val="00E5583A"/>
    <w:rsid w:val="00E56271"/>
    <w:rsid w:val="00E5749E"/>
    <w:rsid w:val="00E61542"/>
    <w:rsid w:val="00E62DD1"/>
    <w:rsid w:val="00E65890"/>
    <w:rsid w:val="00E65AC3"/>
    <w:rsid w:val="00E6616B"/>
    <w:rsid w:val="00E74DC4"/>
    <w:rsid w:val="00E75EC3"/>
    <w:rsid w:val="00E77EC6"/>
    <w:rsid w:val="00E77F92"/>
    <w:rsid w:val="00E81800"/>
    <w:rsid w:val="00E829EA"/>
    <w:rsid w:val="00E82C3C"/>
    <w:rsid w:val="00E86C04"/>
    <w:rsid w:val="00E8763F"/>
    <w:rsid w:val="00E87BD4"/>
    <w:rsid w:val="00E9043C"/>
    <w:rsid w:val="00E9516D"/>
    <w:rsid w:val="00E956AC"/>
    <w:rsid w:val="00E9714F"/>
    <w:rsid w:val="00EA176D"/>
    <w:rsid w:val="00EA3B64"/>
    <w:rsid w:val="00EA4F18"/>
    <w:rsid w:val="00EA6859"/>
    <w:rsid w:val="00EB1617"/>
    <w:rsid w:val="00EB243A"/>
    <w:rsid w:val="00EB33D7"/>
    <w:rsid w:val="00EB4C34"/>
    <w:rsid w:val="00EB7223"/>
    <w:rsid w:val="00EC2036"/>
    <w:rsid w:val="00EC24D1"/>
    <w:rsid w:val="00EC3B17"/>
    <w:rsid w:val="00EC5FD5"/>
    <w:rsid w:val="00ED2DB6"/>
    <w:rsid w:val="00ED3887"/>
    <w:rsid w:val="00ED6E52"/>
    <w:rsid w:val="00EE1A57"/>
    <w:rsid w:val="00EE1FF6"/>
    <w:rsid w:val="00EE3610"/>
    <w:rsid w:val="00EE3BEA"/>
    <w:rsid w:val="00EE45A3"/>
    <w:rsid w:val="00EE6F3F"/>
    <w:rsid w:val="00EE7D7E"/>
    <w:rsid w:val="00EF37F7"/>
    <w:rsid w:val="00EF5682"/>
    <w:rsid w:val="00EF5ADF"/>
    <w:rsid w:val="00EF77DC"/>
    <w:rsid w:val="00EF7E59"/>
    <w:rsid w:val="00F04669"/>
    <w:rsid w:val="00F05AF5"/>
    <w:rsid w:val="00F06C3A"/>
    <w:rsid w:val="00F06FB4"/>
    <w:rsid w:val="00F07663"/>
    <w:rsid w:val="00F15370"/>
    <w:rsid w:val="00F17FB3"/>
    <w:rsid w:val="00F208CC"/>
    <w:rsid w:val="00F234AE"/>
    <w:rsid w:val="00F235CF"/>
    <w:rsid w:val="00F2402C"/>
    <w:rsid w:val="00F24482"/>
    <w:rsid w:val="00F24D5B"/>
    <w:rsid w:val="00F250E1"/>
    <w:rsid w:val="00F2538C"/>
    <w:rsid w:val="00F31BFA"/>
    <w:rsid w:val="00F337E6"/>
    <w:rsid w:val="00F34B28"/>
    <w:rsid w:val="00F34BCF"/>
    <w:rsid w:val="00F35662"/>
    <w:rsid w:val="00F35AAF"/>
    <w:rsid w:val="00F40201"/>
    <w:rsid w:val="00F4042C"/>
    <w:rsid w:val="00F41D46"/>
    <w:rsid w:val="00F41ECA"/>
    <w:rsid w:val="00F42A88"/>
    <w:rsid w:val="00F44CF3"/>
    <w:rsid w:val="00F46BCE"/>
    <w:rsid w:val="00F503B7"/>
    <w:rsid w:val="00F50959"/>
    <w:rsid w:val="00F515EE"/>
    <w:rsid w:val="00F51CB1"/>
    <w:rsid w:val="00F5229A"/>
    <w:rsid w:val="00F52691"/>
    <w:rsid w:val="00F53067"/>
    <w:rsid w:val="00F531B0"/>
    <w:rsid w:val="00F54172"/>
    <w:rsid w:val="00F55FD6"/>
    <w:rsid w:val="00F56E19"/>
    <w:rsid w:val="00F573DD"/>
    <w:rsid w:val="00F63049"/>
    <w:rsid w:val="00F635AA"/>
    <w:rsid w:val="00F638F9"/>
    <w:rsid w:val="00F65F67"/>
    <w:rsid w:val="00F67F4B"/>
    <w:rsid w:val="00F704D6"/>
    <w:rsid w:val="00F74CFB"/>
    <w:rsid w:val="00F770A3"/>
    <w:rsid w:val="00F7716E"/>
    <w:rsid w:val="00F7741F"/>
    <w:rsid w:val="00F777E6"/>
    <w:rsid w:val="00F809FA"/>
    <w:rsid w:val="00F80A50"/>
    <w:rsid w:val="00F8130C"/>
    <w:rsid w:val="00F81D9C"/>
    <w:rsid w:val="00F823FD"/>
    <w:rsid w:val="00F83787"/>
    <w:rsid w:val="00F86046"/>
    <w:rsid w:val="00F87494"/>
    <w:rsid w:val="00F9164C"/>
    <w:rsid w:val="00F91E08"/>
    <w:rsid w:val="00F923B7"/>
    <w:rsid w:val="00F9269D"/>
    <w:rsid w:val="00F92AAF"/>
    <w:rsid w:val="00F93CAB"/>
    <w:rsid w:val="00F9508F"/>
    <w:rsid w:val="00F97617"/>
    <w:rsid w:val="00F9781E"/>
    <w:rsid w:val="00FA0042"/>
    <w:rsid w:val="00FA095D"/>
    <w:rsid w:val="00FA0E01"/>
    <w:rsid w:val="00FA22D9"/>
    <w:rsid w:val="00FA2483"/>
    <w:rsid w:val="00FA2E1D"/>
    <w:rsid w:val="00FA3E57"/>
    <w:rsid w:val="00FA405D"/>
    <w:rsid w:val="00FA5003"/>
    <w:rsid w:val="00FA60E0"/>
    <w:rsid w:val="00FB06DD"/>
    <w:rsid w:val="00FB21C9"/>
    <w:rsid w:val="00FB4C1F"/>
    <w:rsid w:val="00FB4D06"/>
    <w:rsid w:val="00FB687A"/>
    <w:rsid w:val="00FB72DF"/>
    <w:rsid w:val="00FB75B6"/>
    <w:rsid w:val="00FC0096"/>
    <w:rsid w:val="00FC2568"/>
    <w:rsid w:val="00FC5009"/>
    <w:rsid w:val="00FC54A2"/>
    <w:rsid w:val="00FD02D6"/>
    <w:rsid w:val="00FD0591"/>
    <w:rsid w:val="00FD235B"/>
    <w:rsid w:val="00FD320F"/>
    <w:rsid w:val="00FD390F"/>
    <w:rsid w:val="00FD4DC3"/>
    <w:rsid w:val="00FD5E76"/>
    <w:rsid w:val="00FE0244"/>
    <w:rsid w:val="00FE0E58"/>
    <w:rsid w:val="00FE12F8"/>
    <w:rsid w:val="00FE1F32"/>
    <w:rsid w:val="00FE40EA"/>
    <w:rsid w:val="00FF1913"/>
    <w:rsid w:val="00FF28B3"/>
    <w:rsid w:val="00FF2C63"/>
    <w:rsid w:val="00FF4BC5"/>
    <w:rsid w:val="00FF51A2"/>
    <w:rsid w:val="00FF6342"/>
    <w:rsid w:val="00FF7D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BD75D3"/>
  <w15:docId w15:val="{99889D10-6FB3-410F-BA08-782C16C6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cs="Arial"/>
      <w:sz w:val="22"/>
      <w:szCs w:val="24"/>
    </w:rPr>
  </w:style>
  <w:style w:type="paragraph" w:styleId="berschrift1">
    <w:name w:val="heading 1"/>
    <w:basedOn w:val="Standard"/>
    <w:next w:val="Standard"/>
    <w:qFormat/>
    <w:rsid w:val="0035758F"/>
    <w:pPr>
      <w:keepNext/>
      <w:jc w:val="center"/>
      <w:outlineLvl w:val="0"/>
    </w:pPr>
    <w:rPr>
      <w:rFonts w:cs="Times New Roman"/>
      <w:sz w:val="18"/>
      <w:szCs w:val="20"/>
    </w:rPr>
  </w:style>
  <w:style w:type="paragraph" w:styleId="berschrift6">
    <w:name w:val="heading 6"/>
    <w:basedOn w:val="Standard"/>
    <w:next w:val="Standard"/>
    <w:link w:val="berschrift6Zchn"/>
    <w:uiPriority w:val="9"/>
    <w:semiHidden/>
    <w:unhideWhenUsed/>
    <w:qFormat/>
    <w:rsid w:val="003434B5"/>
    <w:pPr>
      <w:keepNext/>
      <w:keepLines/>
      <w:spacing w:before="40"/>
      <w:outlineLvl w:val="5"/>
    </w:pPr>
    <w:rPr>
      <w:rFonts w:asciiTheme="majorHAnsi" w:eastAsiaTheme="majorEastAsia" w:hAnsiTheme="majorHAnsi" w:cstheme="majorBidi"/>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qFormat/>
    <w:rsid w:val="0035758F"/>
    <w:pPr>
      <w:jc w:val="right"/>
    </w:pPr>
    <w:rPr>
      <w:rFonts w:cs="Times New Roman"/>
      <w:sz w:val="24"/>
      <w:szCs w:val="20"/>
    </w:rPr>
  </w:style>
  <w:style w:type="paragraph" w:styleId="Kopfzeile">
    <w:name w:val="header"/>
    <w:basedOn w:val="Standard"/>
    <w:rsid w:val="00FD320F"/>
    <w:pPr>
      <w:tabs>
        <w:tab w:val="center" w:pos="4536"/>
        <w:tab w:val="right" w:pos="9072"/>
      </w:tabs>
    </w:pPr>
  </w:style>
  <w:style w:type="paragraph" w:styleId="Fuzeile">
    <w:name w:val="footer"/>
    <w:basedOn w:val="Standard"/>
    <w:link w:val="FuzeileZchn"/>
    <w:uiPriority w:val="99"/>
    <w:rsid w:val="00FD320F"/>
    <w:pPr>
      <w:tabs>
        <w:tab w:val="center" w:pos="4536"/>
        <w:tab w:val="right" w:pos="9072"/>
      </w:tabs>
    </w:pPr>
  </w:style>
  <w:style w:type="paragraph" w:styleId="Sprechblasentext">
    <w:name w:val="Balloon Text"/>
    <w:basedOn w:val="Standard"/>
    <w:link w:val="SprechblasentextZchn"/>
    <w:uiPriority w:val="99"/>
    <w:semiHidden/>
    <w:unhideWhenUsed/>
    <w:rsid w:val="00046F23"/>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46F23"/>
    <w:rPr>
      <w:rFonts w:ascii="Tahoma" w:hAnsi="Tahoma" w:cs="Tahoma"/>
      <w:sz w:val="16"/>
      <w:szCs w:val="16"/>
    </w:rPr>
  </w:style>
  <w:style w:type="table" w:styleId="Tabellenraster">
    <w:name w:val="Table Grid"/>
    <w:basedOn w:val="NormaleTabelle"/>
    <w:uiPriority w:val="59"/>
    <w:rsid w:val="004F20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593002"/>
    <w:rPr>
      <w:rFonts w:ascii="Arial" w:hAnsi="Arial" w:cs="Arial"/>
      <w:sz w:val="22"/>
      <w:szCs w:val="24"/>
    </w:rPr>
  </w:style>
  <w:style w:type="paragraph" w:styleId="Listenabsatz">
    <w:name w:val="List Paragraph"/>
    <w:basedOn w:val="Standard"/>
    <w:uiPriority w:val="34"/>
    <w:qFormat/>
    <w:rsid w:val="006B6DB7"/>
    <w:pPr>
      <w:ind w:left="720"/>
      <w:contextualSpacing/>
    </w:pPr>
  </w:style>
  <w:style w:type="paragraph" w:customStyle="1" w:styleId="Default">
    <w:name w:val="Default"/>
    <w:rsid w:val="00140A46"/>
    <w:pPr>
      <w:autoSpaceDE w:val="0"/>
      <w:autoSpaceDN w:val="0"/>
      <w:adjustRightInd w:val="0"/>
    </w:pPr>
    <w:rPr>
      <w:rFonts w:ascii="IJOCD I+ Corporate S" w:hAnsi="IJOCD I+ Corporate S" w:cs="IJOCD I+ Corporate S"/>
      <w:color w:val="000000"/>
      <w:sz w:val="24"/>
      <w:szCs w:val="24"/>
    </w:rPr>
  </w:style>
  <w:style w:type="character" w:styleId="Kommentarzeichen">
    <w:name w:val="annotation reference"/>
    <w:basedOn w:val="Absatz-Standardschriftart"/>
    <w:uiPriority w:val="99"/>
    <w:semiHidden/>
    <w:unhideWhenUsed/>
    <w:rsid w:val="00674D64"/>
    <w:rPr>
      <w:sz w:val="16"/>
      <w:szCs w:val="16"/>
    </w:rPr>
  </w:style>
  <w:style w:type="paragraph" w:styleId="Kommentartext">
    <w:name w:val="annotation text"/>
    <w:basedOn w:val="Standard"/>
    <w:link w:val="KommentartextZchn"/>
    <w:uiPriority w:val="99"/>
    <w:unhideWhenUsed/>
    <w:rsid w:val="00674D64"/>
    <w:rPr>
      <w:sz w:val="20"/>
      <w:szCs w:val="20"/>
    </w:rPr>
  </w:style>
  <w:style w:type="character" w:customStyle="1" w:styleId="KommentartextZchn">
    <w:name w:val="Kommentartext Zchn"/>
    <w:basedOn w:val="Absatz-Standardschriftart"/>
    <w:link w:val="Kommentartext"/>
    <w:uiPriority w:val="99"/>
    <w:rsid w:val="00674D64"/>
    <w:rPr>
      <w:rFonts w:ascii="Arial" w:hAnsi="Arial" w:cs="Arial"/>
    </w:rPr>
  </w:style>
  <w:style w:type="paragraph" w:styleId="Kommentarthema">
    <w:name w:val="annotation subject"/>
    <w:basedOn w:val="Kommentartext"/>
    <w:next w:val="Kommentartext"/>
    <w:link w:val="KommentarthemaZchn"/>
    <w:uiPriority w:val="99"/>
    <w:semiHidden/>
    <w:unhideWhenUsed/>
    <w:rsid w:val="00674D64"/>
    <w:rPr>
      <w:b/>
      <w:bCs/>
    </w:rPr>
  </w:style>
  <w:style w:type="character" w:customStyle="1" w:styleId="KommentarthemaZchn">
    <w:name w:val="Kommentarthema Zchn"/>
    <w:basedOn w:val="KommentartextZchn"/>
    <w:link w:val="Kommentarthema"/>
    <w:uiPriority w:val="99"/>
    <w:semiHidden/>
    <w:rsid w:val="00674D64"/>
    <w:rPr>
      <w:rFonts w:ascii="Arial" w:hAnsi="Arial" w:cs="Arial"/>
      <w:b/>
      <w:bCs/>
    </w:rPr>
  </w:style>
  <w:style w:type="character" w:styleId="Hervorhebung">
    <w:name w:val="Emphasis"/>
    <w:basedOn w:val="Absatz-Standardschriftart"/>
    <w:uiPriority w:val="20"/>
    <w:qFormat/>
    <w:rsid w:val="00674D64"/>
    <w:rPr>
      <w:i w:val="0"/>
      <w:iCs w:val="0"/>
    </w:rPr>
  </w:style>
  <w:style w:type="character" w:customStyle="1" w:styleId="zit">
    <w:name w:val="zit"/>
    <w:basedOn w:val="Absatz-Standardschriftart"/>
    <w:rsid w:val="00674D64"/>
  </w:style>
  <w:style w:type="character" w:customStyle="1" w:styleId="FuzeileZchn">
    <w:name w:val="Fußzeile Zchn"/>
    <w:basedOn w:val="Absatz-Standardschriftart"/>
    <w:link w:val="Fuzeile"/>
    <w:uiPriority w:val="99"/>
    <w:rsid w:val="006E1CFB"/>
    <w:rPr>
      <w:rFonts w:ascii="Arial" w:hAnsi="Arial" w:cs="Arial"/>
      <w:sz w:val="22"/>
      <w:szCs w:val="24"/>
    </w:rPr>
  </w:style>
  <w:style w:type="paragraph" w:styleId="Textkrper-Einzug3">
    <w:name w:val="Body Text Indent 3"/>
    <w:basedOn w:val="Standard"/>
    <w:link w:val="Textkrper-Einzug3Zchn"/>
    <w:rsid w:val="007009E8"/>
    <w:pPr>
      <w:tabs>
        <w:tab w:val="left" w:pos="0"/>
        <w:tab w:val="left" w:pos="142"/>
        <w:tab w:val="left" w:pos="567"/>
        <w:tab w:val="left" w:pos="2127"/>
        <w:tab w:val="left" w:pos="3261"/>
        <w:tab w:val="left" w:pos="4253"/>
        <w:tab w:val="left" w:pos="4962"/>
        <w:tab w:val="left" w:pos="5670"/>
        <w:tab w:val="left" w:pos="6379"/>
        <w:tab w:val="left" w:pos="8505"/>
      </w:tabs>
      <w:spacing w:after="100"/>
      <w:ind w:left="-227"/>
    </w:pPr>
    <w:rPr>
      <w:rFonts w:ascii="MetaNormalLF-Roman" w:hAnsi="MetaNormalLF-Roman"/>
      <w:sz w:val="16"/>
      <w:szCs w:val="20"/>
    </w:rPr>
  </w:style>
  <w:style w:type="character" w:customStyle="1" w:styleId="Textkrper-Einzug3Zchn">
    <w:name w:val="Textkörper-Einzug 3 Zchn"/>
    <w:basedOn w:val="Absatz-Standardschriftart"/>
    <w:link w:val="Textkrper-Einzug3"/>
    <w:rsid w:val="007009E8"/>
    <w:rPr>
      <w:rFonts w:ascii="MetaNormalLF-Roman" w:hAnsi="MetaNormalLF-Roman" w:cs="Arial"/>
      <w:sz w:val="16"/>
    </w:rPr>
  </w:style>
  <w:style w:type="paragraph" w:styleId="Funotentext">
    <w:name w:val="footnote text"/>
    <w:basedOn w:val="Standard"/>
    <w:link w:val="FunotentextZchn"/>
    <w:semiHidden/>
    <w:rsid w:val="007009E8"/>
    <w:rPr>
      <w:sz w:val="20"/>
      <w:szCs w:val="20"/>
    </w:rPr>
  </w:style>
  <w:style w:type="character" w:customStyle="1" w:styleId="FunotentextZchn">
    <w:name w:val="Fußnotentext Zchn"/>
    <w:basedOn w:val="Absatz-Standardschriftart"/>
    <w:link w:val="Funotentext"/>
    <w:semiHidden/>
    <w:rsid w:val="007009E8"/>
    <w:rPr>
      <w:rFonts w:ascii="Arial" w:hAnsi="Arial" w:cs="Arial"/>
    </w:rPr>
  </w:style>
  <w:style w:type="character" w:styleId="Funotenzeichen">
    <w:name w:val="footnote reference"/>
    <w:semiHidden/>
    <w:rsid w:val="007009E8"/>
    <w:rPr>
      <w:vertAlign w:val="superscript"/>
    </w:rPr>
  </w:style>
  <w:style w:type="character" w:styleId="Fett">
    <w:name w:val="Strong"/>
    <w:basedOn w:val="Absatz-Standardschriftart"/>
    <w:uiPriority w:val="22"/>
    <w:qFormat/>
    <w:rsid w:val="00804456"/>
    <w:rPr>
      <w:b/>
      <w:bCs/>
    </w:rPr>
  </w:style>
  <w:style w:type="paragraph" w:styleId="Textkrper">
    <w:name w:val="Body Text"/>
    <w:basedOn w:val="Standard"/>
    <w:link w:val="TextkrperZchn"/>
    <w:uiPriority w:val="99"/>
    <w:semiHidden/>
    <w:unhideWhenUsed/>
    <w:rsid w:val="00A15B27"/>
    <w:pPr>
      <w:spacing w:after="120"/>
    </w:pPr>
  </w:style>
  <w:style w:type="character" w:customStyle="1" w:styleId="TextkrperZchn">
    <w:name w:val="Textkörper Zchn"/>
    <w:basedOn w:val="Absatz-Standardschriftart"/>
    <w:link w:val="Textkrper"/>
    <w:uiPriority w:val="99"/>
    <w:semiHidden/>
    <w:rsid w:val="00A15B27"/>
    <w:rPr>
      <w:rFonts w:ascii="Arial" w:hAnsi="Arial" w:cs="Arial"/>
      <w:sz w:val="22"/>
      <w:szCs w:val="24"/>
    </w:rPr>
  </w:style>
  <w:style w:type="paragraph" w:styleId="Textkrper3">
    <w:name w:val="Body Text 3"/>
    <w:basedOn w:val="Standard"/>
    <w:link w:val="Textkrper3Zchn"/>
    <w:uiPriority w:val="99"/>
    <w:semiHidden/>
    <w:unhideWhenUsed/>
    <w:rsid w:val="00D518B4"/>
    <w:pPr>
      <w:spacing w:after="120"/>
    </w:pPr>
    <w:rPr>
      <w:sz w:val="16"/>
      <w:szCs w:val="16"/>
    </w:rPr>
  </w:style>
  <w:style w:type="character" w:customStyle="1" w:styleId="Textkrper3Zchn">
    <w:name w:val="Textkörper 3 Zchn"/>
    <w:basedOn w:val="Absatz-Standardschriftart"/>
    <w:link w:val="Textkrper3"/>
    <w:uiPriority w:val="99"/>
    <w:semiHidden/>
    <w:rsid w:val="00D518B4"/>
    <w:rPr>
      <w:rFonts w:ascii="Arial" w:hAnsi="Arial" w:cs="Arial"/>
      <w:sz w:val="16"/>
      <w:szCs w:val="16"/>
    </w:rPr>
  </w:style>
  <w:style w:type="character" w:styleId="Hyperlink">
    <w:name w:val="Hyperlink"/>
    <w:basedOn w:val="Absatz-Standardschriftart"/>
    <w:uiPriority w:val="99"/>
    <w:unhideWhenUsed/>
    <w:rsid w:val="002E0486"/>
    <w:rPr>
      <w:color w:val="0000FF" w:themeColor="hyperlink"/>
      <w:u w:val="single"/>
    </w:rPr>
  </w:style>
  <w:style w:type="character" w:customStyle="1" w:styleId="berschrift6Zchn">
    <w:name w:val="Überschrift 6 Zchn"/>
    <w:basedOn w:val="Absatz-Standardschriftart"/>
    <w:link w:val="berschrift6"/>
    <w:uiPriority w:val="2"/>
    <w:semiHidden/>
    <w:rsid w:val="003434B5"/>
    <w:rPr>
      <w:rFonts w:asciiTheme="majorHAnsi" w:eastAsiaTheme="majorEastAsia" w:hAnsiTheme="majorHAnsi" w:cstheme="majorBidi"/>
      <w:color w:val="243F60" w:themeColor="accent1" w:themeShade="7F"/>
      <w:sz w:val="22"/>
      <w:szCs w:val="24"/>
    </w:rPr>
  </w:style>
  <w:style w:type="paragraph" w:styleId="Aufzhlungszeichen">
    <w:name w:val="List Bullet"/>
    <w:basedOn w:val="Liste"/>
    <w:uiPriority w:val="7"/>
    <w:rsid w:val="003434B5"/>
    <w:pPr>
      <w:numPr>
        <w:numId w:val="38"/>
      </w:numPr>
      <w:tabs>
        <w:tab w:val="clear" w:pos="360"/>
      </w:tabs>
      <w:spacing w:before="40" w:after="40"/>
      <w:ind w:left="1065" w:hanging="705"/>
      <w:contextualSpacing w:val="0"/>
    </w:pPr>
    <w:rPr>
      <w:rFonts w:cs="Times New Roman"/>
      <w:sz w:val="21"/>
      <w:szCs w:val="20"/>
      <w:lang w:eastAsia="en-US"/>
    </w:rPr>
  </w:style>
  <w:style w:type="paragraph" w:styleId="Liste">
    <w:name w:val="List"/>
    <w:basedOn w:val="Standard"/>
    <w:uiPriority w:val="99"/>
    <w:semiHidden/>
    <w:unhideWhenUsed/>
    <w:rsid w:val="003434B5"/>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685610">
      <w:bodyDiv w:val="1"/>
      <w:marLeft w:val="0"/>
      <w:marRight w:val="0"/>
      <w:marTop w:val="0"/>
      <w:marBottom w:val="0"/>
      <w:divBdr>
        <w:top w:val="none" w:sz="0" w:space="0" w:color="auto"/>
        <w:left w:val="none" w:sz="0" w:space="0" w:color="auto"/>
        <w:bottom w:val="none" w:sz="0" w:space="0" w:color="auto"/>
        <w:right w:val="none" w:sz="0" w:space="0" w:color="auto"/>
      </w:divBdr>
    </w:div>
    <w:div w:id="191113163">
      <w:bodyDiv w:val="1"/>
      <w:marLeft w:val="0"/>
      <w:marRight w:val="0"/>
      <w:marTop w:val="0"/>
      <w:marBottom w:val="0"/>
      <w:divBdr>
        <w:top w:val="none" w:sz="0" w:space="0" w:color="auto"/>
        <w:left w:val="none" w:sz="0" w:space="0" w:color="auto"/>
        <w:bottom w:val="none" w:sz="0" w:space="0" w:color="auto"/>
        <w:right w:val="none" w:sz="0" w:space="0" w:color="auto"/>
      </w:divBdr>
    </w:div>
    <w:div w:id="202791234">
      <w:bodyDiv w:val="1"/>
      <w:marLeft w:val="0"/>
      <w:marRight w:val="0"/>
      <w:marTop w:val="0"/>
      <w:marBottom w:val="0"/>
      <w:divBdr>
        <w:top w:val="none" w:sz="0" w:space="0" w:color="auto"/>
        <w:left w:val="none" w:sz="0" w:space="0" w:color="auto"/>
        <w:bottom w:val="none" w:sz="0" w:space="0" w:color="auto"/>
        <w:right w:val="none" w:sz="0" w:space="0" w:color="auto"/>
      </w:divBdr>
    </w:div>
    <w:div w:id="254749936">
      <w:bodyDiv w:val="1"/>
      <w:marLeft w:val="0"/>
      <w:marRight w:val="0"/>
      <w:marTop w:val="0"/>
      <w:marBottom w:val="0"/>
      <w:divBdr>
        <w:top w:val="none" w:sz="0" w:space="0" w:color="auto"/>
        <w:left w:val="none" w:sz="0" w:space="0" w:color="auto"/>
        <w:bottom w:val="none" w:sz="0" w:space="0" w:color="auto"/>
        <w:right w:val="none" w:sz="0" w:space="0" w:color="auto"/>
      </w:divBdr>
    </w:div>
    <w:div w:id="924647832">
      <w:bodyDiv w:val="1"/>
      <w:marLeft w:val="0"/>
      <w:marRight w:val="0"/>
      <w:marTop w:val="0"/>
      <w:marBottom w:val="0"/>
      <w:divBdr>
        <w:top w:val="none" w:sz="0" w:space="0" w:color="auto"/>
        <w:left w:val="none" w:sz="0" w:space="0" w:color="auto"/>
        <w:bottom w:val="none" w:sz="0" w:space="0" w:color="auto"/>
        <w:right w:val="none" w:sz="0" w:space="0" w:color="auto"/>
      </w:divBdr>
    </w:div>
    <w:div w:id="1177381780">
      <w:bodyDiv w:val="1"/>
      <w:marLeft w:val="0"/>
      <w:marRight w:val="0"/>
      <w:marTop w:val="0"/>
      <w:marBottom w:val="0"/>
      <w:divBdr>
        <w:top w:val="none" w:sz="0" w:space="0" w:color="auto"/>
        <w:left w:val="none" w:sz="0" w:space="0" w:color="auto"/>
        <w:bottom w:val="none" w:sz="0" w:space="0" w:color="auto"/>
        <w:right w:val="none" w:sz="0" w:space="0" w:color="auto"/>
      </w:divBdr>
    </w:div>
    <w:div w:id="1253389782">
      <w:bodyDiv w:val="1"/>
      <w:marLeft w:val="0"/>
      <w:marRight w:val="0"/>
      <w:marTop w:val="0"/>
      <w:marBottom w:val="0"/>
      <w:divBdr>
        <w:top w:val="none" w:sz="0" w:space="0" w:color="auto"/>
        <w:left w:val="none" w:sz="0" w:space="0" w:color="auto"/>
        <w:bottom w:val="none" w:sz="0" w:space="0" w:color="auto"/>
        <w:right w:val="none" w:sz="0" w:space="0" w:color="auto"/>
      </w:divBdr>
    </w:div>
    <w:div w:id="1481575511">
      <w:bodyDiv w:val="1"/>
      <w:marLeft w:val="0"/>
      <w:marRight w:val="0"/>
      <w:marTop w:val="0"/>
      <w:marBottom w:val="0"/>
      <w:divBdr>
        <w:top w:val="none" w:sz="0" w:space="0" w:color="auto"/>
        <w:left w:val="none" w:sz="0" w:space="0" w:color="auto"/>
        <w:bottom w:val="none" w:sz="0" w:space="0" w:color="auto"/>
        <w:right w:val="none" w:sz="0" w:space="0" w:color="auto"/>
      </w:divBdr>
    </w:div>
    <w:div w:id="180376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yniakJ\AppData\Local\Temp\bktemp\Sessions\erstellung\%7b2ea2ad32-27ed-46c3-a963-3a1f8b07a974%7d\Vorlagen\Zentral\VB%20Antrag%20Anbahnung%20SGB%20II.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27B9C-4610-4BED-A6CD-ED756E7B7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VB Antrag Anbahnung SGB II.dot</Template>
  <TotalTime>0</TotalTime>
  <Pages>5</Pages>
  <Words>2166</Words>
  <Characters>13649</Characters>
  <Application>Microsoft Office Word</Application>
  <DocSecurity>0</DocSecurity>
  <Lines>113</Lines>
  <Paragraphs>31</Paragraphs>
  <ScaleCrop>false</ScaleCrop>
  <HeadingPairs>
    <vt:vector size="2" baseType="variant">
      <vt:variant>
        <vt:lpstr>Titel</vt:lpstr>
      </vt:variant>
      <vt:variant>
        <vt:i4>1</vt:i4>
      </vt:variant>
    </vt:vector>
  </HeadingPairs>
  <TitlesOfParts>
    <vt:vector size="1" baseType="lpstr">
      <vt:lpstr>0 VB</vt:lpstr>
    </vt:vector>
  </TitlesOfParts>
  <Company>Bundesagentur für Arbeit</Company>
  <LinksUpToDate>false</LinksUpToDate>
  <CharactersWithSpaces>15784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 VB</dc:title>
  <dc:creator>SyniakJ</dc:creator>
  <cp:lastModifiedBy>Opitz Katharina</cp:lastModifiedBy>
  <cp:revision>4</cp:revision>
  <cp:lastPrinted>2018-12-13T11:32:00Z</cp:lastPrinted>
  <dcterms:created xsi:type="dcterms:W3CDTF">2018-12-13T11:57:00Z</dcterms:created>
  <dcterms:modified xsi:type="dcterms:W3CDTF">2018-12-13T11:58:00Z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Keditor">
    <vt:lpwstr>ja</vt:lpwstr>
  </property>
  <property fmtid="{D5CDD505-2E9C-101B-9397-08002B2CF9AE}" pid="3" name="Fachverfahren">
    <vt:lpwstr>global</vt:lpwstr>
  </property>
  <property fmtid="{D5CDD505-2E9C-101B-9397-08002B2CF9AE}" pid="4" name="Dokumentklasse">
    <vt:lpwstr>extern</vt:lpwstr>
  </property>
  <property fmtid="{D5CDD505-2E9C-101B-9397-08002B2CF9AE}" pid="5" name="loadauskunft">
    <vt:bool>true</vt:bool>
  </property>
  <property fmtid="{D5CDD505-2E9C-101B-9397-08002B2CF9AE}" pid="6" name="Entwurf">
    <vt:i4>0</vt:i4>
  </property>
  <property fmtid="{D5CDD505-2E9C-101B-9397-08002B2CF9AE}" pid="7" name="Abdrucke">
    <vt:i4>0</vt:i4>
  </property>
  <property fmtid="{D5CDD505-2E9C-101B-9397-08002B2CF9AE}" pid="8" name="maban">
    <vt:lpwstr/>
  </property>
  <property fmtid="{D5CDD505-2E9C-101B-9397-08002B2CF9AE}" pid="9" name="DA-Hilfedatei">
    <vt:lpwstr/>
  </property>
  <property fmtid="{D5CDD505-2E9C-101B-9397-08002B2CF9AE}" pid="10" name="Speichern">
    <vt:bool>false</vt:bool>
  </property>
  <property fmtid="{D5CDD505-2E9C-101B-9397-08002B2CF9AE}" pid="11" name="Entwicklung">
    <vt:bool>false</vt:bool>
  </property>
  <property fmtid="{D5CDD505-2E9C-101B-9397-08002B2CF9AE}" pid="12" name="Begleitschreiben">
    <vt:bool>false</vt:bool>
  </property>
  <property fmtid="{D5CDD505-2E9C-101B-9397-08002B2CF9AE}" pid="13" name="OriginalperEmail">
    <vt:bool>false</vt:bool>
  </property>
  <property fmtid="{D5CDD505-2E9C-101B-9397-08002B2CF9AE}" pid="14" name="Vfg">
    <vt:lpwstr/>
  </property>
  <property fmtid="{D5CDD505-2E9C-101B-9397-08002B2CF9AE}" pid="15" name="eWV installiert">
    <vt:bool>false</vt:bool>
  </property>
  <property fmtid="{D5CDD505-2E9C-101B-9397-08002B2CF9AE}" pid="16" name="WV">
    <vt:bool>false</vt:bool>
  </property>
  <property fmtid="{D5CDD505-2E9C-101B-9397-08002B2CF9AE}" pid="17" name="WVGrund">
    <vt:lpwstr> </vt:lpwstr>
  </property>
  <property fmtid="{D5CDD505-2E9C-101B-9397-08002B2CF9AE}" pid="18" name="WVDatum">
    <vt:lpwstr/>
  </property>
  <property fmtid="{D5CDD505-2E9C-101B-9397-08002B2CF9AE}" pid="19" name="FVAbsender">
    <vt:bool>false</vt:bool>
  </property>
  <property fmtid="{D5CDD505-2E9C-101B-9397-08002B2CF9AE}" pid="20" name="schliessen">
    <vt:bool>false</vt:bool>
  </property>
  <property fmtid="{D5CDD505-2E9C-101B-9397-08002B2CF9AE}" pid="21" name="vorlagennummer">
    <vt:lpwstr>SGB II VB 1 Anbahnun</vt:lpwstr>
  </property>
  <property fmtid="{D5CDD505-2E9C-101B-9397-08002B2CF9AE}" pid="22" name="Zentraler Druck">
    <vt:bool>false</vt:bool>
  </property>
  <property fmtid="{D5CDD505-2E9C-101B-9397-08002B2CF9AE}" pid="23" name="ZDS_Anlage_1">
    <vt:lpwstr> </vt:lpwstr>
  </property>
  <property fmtid="{D5CDD505-2E9C-101B-9397-08002B2CF9AE}" pid="24" name="ZDS_Anlage_2">
    <vt:lpwstr> </vt:lpwstr>
  </property>
  <property fmtid="{D5CDD505-2E9C-101B-9397-08002B2CF9AE}" pid="25" name="wvpostfach">
    <vt:lpwstr>SELBST</vt:lpwstr>
  </property>
  <property fmtid="{D5CDD505-2E9C-101B-9397-08002B2CF9AE}" pid="26" name="zvsTestVorlage">
    <vt:bool>false</vt:bool>
  </property>
  <property fmtid="{D5CDD505-2E9C-101B-9397-08002B2CF9AE}" pid="27" name="FreigabeAb">
    <vt:lpwstr>01.01.1900</vt:lpwstr>
  </property>
  <property fmtid="{D5CDD505-2E9C-101B-9397-08002B2CF9AE}" pid="28" name="VersionFreigabeAb">
    <vt:lpwstr>01.01.2000</vt:lpwstr>
  </property>
  <property fmtid="{D5CDD505-2E9C-101B-9397-08002B2CF9AE}" pid="29" name="eleisa">
    <vt:bool>false</vt:bool>
  </property>
  <property fmtid="{D5CDD505-2E9C-101B-9397-08002B2CF9AE}" pid="30" name="DMS_Matrix_Entwurf">
    <vt:bool>false</vt:bool>
  </property>
  <property fmtid="{D5CDD505-2E9C-101B-9397-08002B2CF9AE}" pid="31" name="DMS_Matrix_Original">
    <vt:bool>false</vt:bool>
  </property>
  <property fmtid="{D5CDD505-2E9C-101B-9397-08002B2CF9AE}" pid="32" name="zvsfileid">
    <vt:lpwstr>112833</vt:lpwstr>
  </property>
  <property fmtid="{D5CDD505-2E9C-101B-9397-08002B2CF9AE}" pid="33" name="zvsdateiid">
    <vt:lpwstr>24861</vt:lpwstr>
  </property>
  <property fmtid="{D5CDD505-2E9C-101B-9397-08002B2CF9AE}" pid="34" name="dokvorlage">
    <vt:lpwstr>SGB II VB 1 Anbahnun</vt:lpwstr>
  </property>
  <property fmtid="{D5CDD505-2E9C-101B-9397-08002B2CF9AE}" pid="35" name="ams_status">
    <vt:lpwstr>unerledigt</vt:lpwstr>
  </property>
  <property fmtid="{D5CDD505-2E9C-101B-9397-08002B2CF9AE}" pid="36" name="sgbx">
    <vt:bool>false</vt:bool>
  </property>
  <property fmtid="{D5CDD505-2E9C-101B-9397-08002B2CF9AE}" pid="37" name="FVAbsender2">
    <vt:bool>false</vt:bool>
  </property>
  <property fmtid="{D5CDD505-2E9C-101B-9397-08002B2CF9AE}" pid="38" name="eAkte">
    <vt:bool>false</vt:bool>
  </property>
  <property fmtid="{D5CDD505-2E9C-101B-9397-08002B2CF9AE}" pid="39" name="eAkteMatrixcode">
    <vt:bool>false</vt:bool>
  </property>
  <property fmtid="{D5CDD505-2E9C-101B-9397-08002B2CF9AE}" pid="40" name="eAkteRechtskreis">
    <vt:lpwstr>2</vt:lpwstr>
  </property>
  <property fmtid="{D5CDD505-2E9C-101B-9397-08002B2CF9AE}" pid="41" name="eAkteDokumenttyp">
    <vt:lpwstr> </vt:lpwstr>
  </property>
  <property fmtid="{D5CDD505-2E9C-101B-9397-08002B2CF9AE}" pid="42" name="eAkteAktennummer">
    <vt:lpwstr> </vt:lpwstr>
  </property>
  <property fmtid="{D5CDD505-2E9C-101B-9397-08002B2CF9AE}" pid="43" name="eAkteUebergeben">
    <vt:lpwstr> </vt:lpwstr>
  </property>
  <property fmtid="{D5CDD505-2E9C-101B-9397-08002B2CF9AE}" pid="44" name="eAkteBearbeitungsstatus">
    <vt:lpwstr> </vt:lpwstr>
  </property>
  <property fmtid="{D5CDD505-2E9C-101B-9397-08002B2CF9AE}" pid="45" name="eAkteWiedervorlageklasse">
    <vt:lpwstr> </vt:lpwstr>
  </property>
  <property fmtid="{D5CDD505-2E9C-101B-9397-08002B2CF9AE}" pid="46" name="eAkteBetreff">
    <vt:lpwstr> </vt:lpwstr>
  </property>
  <property fmtid="{D5CDD505-2E9C-101B-9397-08002B2CF9AE}" pid="47" name="wvzeitraum">
    <vt:lpwstr>1</vt:lpwstr>
  </property>
  <property fmtid="{D5CDD505-2E9C-101B-9397-08002B2CF9AE}" pid="48" name="hilfeurl_1">
    <vt:lpwstr> </vt:lpwstr>
  </property>
  <property fmtid="{D5CDD505-2E9C-101B-9397-08002B2CF9AE}" pid="49" name="hilfeurl_2">
    <vt:lpwstr> </vt:lpwstr>
  </property>
  <property fmtid="{D5CDD505-2E9C-101B-9397-08002B2CF9AE}" pid="50" name="hilfeurl_3">
    <vt:lpwstr> </vt:lpwstr>
  </property>
  <property fmtid="{D5CDD505-2E9C-101B-9397-08002B2CF9AE}" pid="51" name="hilfeurl_4">
    <vt:lpwstr> </vt:lpwstr>
  </property>
  <property fmtid="{D5CDD505-2E9C-101B-9397-08002B2CF9AE}" pid="52" name="eAkteBlueListIdentifier">
    <vt:bool>false</vt:bool>
  </property>
  <property fmtid="{D5CDD505-2E9C-101B-9397-08002B2CF9AE}" pid="53" name="MasterDocument">
    <vt:bool>true</vt:bool>
  </property>
  <property fmtid="{D5CDD505-2E9C-101B-9397-08002B2CF9AE}" pid="54" name="GUID">
    <vt:lpwstr>{9337A743-E1CF-4C78-9D33-0A40749804AD}</vt:lpwstr>
  </property>
  <property fmtid="{D5CDD505-2E9C-101B-9397-08002B2CF9AE}" pid="55" name="SessionGUID">
    <vt:lpwstr>2ea2ad32-27ed-46c3-a963-3a1f8b07a974</vt:lpwstr>
  </property>
  <property fmtid="{D5CDD505-2E9C-101B-9397-08002B2CF9AE}" pid="56" name="DatensatzGUID">
    <vt:lpwstr>2641138f-7d39-49bc-9e07-d7797f785058</vt:lpwstr>
  </property>
  <property fmtid="{D5CDD505-2E9C-101B-9397-08002B2CF9AE}" pid="57" name="Datensätze">
    <vt:lpwstr>0</vt:lpwstr>
  </property>
  <property fmtid="{D5CDD505-2E9C-101B-9397-08002B2CF9AE}" pid="58" name="Datensatz">
    <vt:lpwstr>0</vt:lpwstr>
  </property>
  <property fmtid="{D5CDD505-2E9C-101B-9397-08002B2CF9AE}" pid="59" name="Adressat">
    <vt:lpwstr>an</vt:lpwstr>
  </property>
  <property fmtid="{D5CDD505-2E9C-101B-9397-08002B2CF9AE}" pid="60" name="Drucken">
    <vt:bool>false</vt:bool>
  </property>
  <property fmtid="{D5CDD505-2E9C-101B-9397-08002B2CF9AE}" pid="61" name="elektr. WV">
    <vt:bool>false</vt:bool>
  </property>
  <property fmtid="{D5CDD505-2E9C-101B-9397-08002B2CF9AE}" pid="62" name="KdNr">
    <vt:lpwstr/>
  </property>
  <property fmtid="{D5CDD505-2E9C-101B-9397-08002B2CF9AE}" pid="63" name="Kunde">
    <vt:lpwstr/>
  </property>
  <property fmtid="{D5CDD505-2E9C-101B-9397-08002B2CF9AE}" pid="64" name="SpeicherName">
    <vt:lpwstr>VB Antrag Anbahnung SGB II-0312131115~Herr Jürgen Syniak</vt:lpwstr>
  </property>
  <property fmtid="{D5CDD505-2E9C-101B-9397-08002B2CF9AE}" pid="65" name="TrackAuskunft">
    <vt:bool>true</vt:bool>
  </property>
  <property fmtid="{D5CDD505-2E9C-101B-9397-08002B2CF9AE}" pid="66" name="DMS_FV1">
    <vt:lpwstr/>
  </property>
  <property fmtid="{D5CDD505-2E9C-101B-9397-08002B2CF9AE}" pid="67" name="DMS_FV2">
    <vt:lpwstr/>
  </property>
  <property fmtid="{D5CDD505-2E9C-101B-9397-08002B2CF9AE}" pid="68" name="kunde_vorname">
    <vt:lpwstr/>
  </property>
  <property fmtid="{D5CDD505-2E9C-101B-9397-08002B2CF9AE}" pid="69" name="kunde_nachname">
    <vt:lpwstr/>
  </property>
  <property fmtid="{D5CDD505-2E9C-101B-9397-08002B2CF9AE}" pid="70" name="kunde_strasse">
    <vt:lpwstr/>
  </property>
  <property fmtid="{D5CDD505-2E9C-101B-9397-08002B2CF9AE}" pid="71" name="kunde_plz">
    <vt:lpwstr/>
  </property>
  <property fmtid="{D5CDD505-2E9C-101B-9397-08002B2CF9AE}" pid="72" name="kunde_ort">
    <vt:lpwstr/>
  </property>
  <property fmtid="{D5CDD505-2E9C-101B-9397-08002B2CF9AE}" pid="73" name="kunde_postfach">
    <vt:lpwstr/>
  </property>
  <property fmtid="{D5CDD505-2E9C-101B-9397-08002B2CF9AE}" pid="74" name="kunde_LKZ">
    <vt:lpwstr>DE</vt:lpwstr>
  </property>
</Properties>
</file>